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3E0007" w14:textId="77777777" w:rsidR="00257AF9" w:rsidRDefault="003237BB">
      <w:r>
        <w:t>Apreciado cliente,</w:t>
      </w:r>
    </w:p>
    <w:p w14:paraId="4C93C5CA" w14:textId="77777777" w:rsidR="003237BB" w:rsidRDefault="003237BB">
      <w:r>
        <w:t>Nos consta como pendiente la factura adjuntada.</w:t>
      </w:r>
    </w:p>
    <w:p w14:paraId="3B13CF9E" w14:textId="77777777" w:rsidR="00023155" w:rsidRDefault="00023155"/>
    <w:p w14:paraId="5C17A787" w14:textId="2C9CF5FE" w:rsidR="00257AF9" w:rsidRDefault="00023155">
      <w:r>
        <w:t>Si</w:t>
      </w:r>
      <w:r w:rsidR="003237BB">
        <w:t xml:space="preserve"> está todo correcto nos puede hacer el ingreso a la cuenta:</w:t>
      </w:r>
    </w:p>
    <w:p w14:paraId="1282DB62" w14:textId="77777777" w:rsidR="00257AF9" w:rsidRDefault="003237BB">
      <w:r>
        <w:t>BBVA: ES56-0182-8669-12-0208003587</w:t>
      </w:r>
    </w:p>
    <w:p w14:paraId="56276EF2" w14:textId="77777777" w:rsidR="00023155" w:rsidRDefault="00023155"/>
    <w:p w14:paraId="41270350" w14:textId="090FD88D" w:rsidR="00257AF9" w:rsidRDefault="003237BB">
      <w:r>
        <w:t xml:space="preserve">Si ya nos han hecho la transferencia </w:t>
      </w:r>
      <w:r w:rsidR="00F00ACF">
        <w:t>agradeceríamos</w:t>
      </w:r>
      <w:r>
        <w:t xml:space="preserve"> nos envíen el justificante.</w:t>
      </w:r>
    </w:p>
    <w:p w14:paraId="18E262A5" w14:textId="77777777" w:rsidR="00023155" w:rsidRDefault="00023155"/>
    <w:p w14:paraId="10B6DD32" w14:textId="77777777" w:rsidR="003237BB" w:rsidRDefault="003237BB">
      <w:r>
        <w:t>Para visualizar archivo PDF debe poner la contraseña: Prevencion2021 (la primera con mayúscula y sin espacios).</w:t>
      </w:r>
    </w:p>
    <w:p w14:paraId="528BC80E" w14:textId="77777777" w:rsidR="00023155" w:rsidRDefault="00023155"/>
    <w:p w14:paraId="761BA4A0" w14:textId="6151C627" w:rsidR="003237BB" w:rsidRDefault="003237BB">
      <w:r>
        <w:t xml:space="preserve">Cualquier duda o consulta no dude en ponerse en contacto al email </w:t>
      </w:r>
      <w:r w:rsidR="00821289">
        <w:t>o</w:t>
      </w:r>
      <w:r>
        <w:t xml:space="preserve"> </w:t>
      </w:r>
      <w:r w:rsidR="00F00ACF">
        <w:t>teléfono</w:t>
      </w:r>
      <w:r>
        <w:t xml:space="preserve"> a pie de la firma.</w:t>
      </w:r>
    </w:p>
    <w:p w14:paraId="64CC66EB" w14:textId="77777777" w:rsidR="00023155" w:rsidRDefault="00023155"/>
    <w:p w14:paraId="1D877BE6" w14:textId="77777777" w:rsidR="003237BB" w:rsidRDefault="003237BB">
      <w:r>
        <w:t>Esperamos su respuesta,</w:t>
      </w:r>
    </w:p>
    <w:p w14:paraId="71A8DE13" w14:textId="77777777" w:rsidR="00257AF9" w:rsidRDefault="003237BB">
      <w:r>
        <w:t>Gracias</w:t>
      </w:r>
    </w:p>
    <w:p w14:paraId="393153E6" w14:textId="77777777" w:rsidR="00FB5F62" w:rsidRDefault="00FB5F62" w:rsidP="00FB5F62">
      <w:pPr>
        <w:pStyle w:val="Textosinformato"/>
      </w:pPr>
      <w:r>
        <w:t>Marta Prados</w:t>
      </w:r>
    </w:p>
    <w:p w14:paraId="346C832F" w14:textId="77777777" w:rsidR="00FB5F62" w:rsidRDefault="00FB5F62" w:rsidP="00FB5F62">
      <w:pPr>
        <w:pStyle w:val="Textosinformato"/>
      </w:pPr>
      <w:r>
        <w:t xml:space="preserve">Dpt. </w:t>
      </w:r>
      <w:proofErr w:type="spellStart"/>
      <w:r>
        <w:t>d’Administració</w:t>
      </w:r>
      <w:proofErr w:type="spellEnd"/>
      <w:r>
        <w:t xml:space="preserve"> del </w:t>
      </w:r>
      <w:proofErr w:type="spellStart"/>
      <w:r>
        <w:t>Servei</w:t>
      </w:r>
      <w:proofErr w:type="spellEnd"/>
      <w:r>
        <w:t xml:space="preserve"> de Prevenció de Riscos Laborals (</w:t>
      </w:r>
      <w:proofErr w:type="spellStart"/>
      <w:r>
        <w:t>Mdt</w:t>
      </w:r>
      <w:proofErr w:type="spellEnd"/>
      <w:r>
        <w:t>) Meditrauma, S.L.</w:t>
      </w:r>
    </w:p>
    <w:p w14:paraId="41F179BE" w14:textId="77777777" w:rsidR="00FB5F62" w:rsidRDefault="00FB5F62" w:rsidP="00FB5F62">
      <w:pPr>
        <w:pStyle w:val="Textosinformato"/>
      </w:pPr>
      <w:proofErr w:type="spellStart"/>
      <w:r>
        <w:t>Telef</w:t>
      </w:r>
      <w:proofErr w:type="spellEnd"/>
      <w:r>
        <w:t>. 692.38.61.10 / 647.89.67.69</w:t>
      </w:r>
    </w:p>
    <w:p w14:paraId="67D8356E" w14:textId="77777777" w:rsidR="00FB5F62" w:rsidRDefault="00FB5F62" w:rsidP="00FB5F62">
      <w:pPr>
        <w:pStyle w:val="Textosinformato"/>
      </w:pPr>
      <w:r>
        <w:t xml:space="preserve">E-mail: </w:t>
      </w:r>
      <w:hyperlink r:id="rId6" w:history="1">
        <w:r>
          <w:rPr>
            <w:rStyle w:val="Hipervnculo"/>
          </w:rPr>
          <w:t>martaprados@mdtprevencion.com</w:t>
        </w:r>
      </w:hyperlink>
    </w:p>
    <w:p w14:paraId="04143541" w14:textId="34C7BE87" w:rsidR="00257AF9" w:rsidRDefault="00257AF9"/>
    <w:p w14:paraId="6B7C0899"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 xml:space="preserve">Sus datos están incorporados en el registro del que es responsable MEDITRAUMA, SL con la finalidad de prestarle los servicios contratados, atender sus solicitudes de información y, si fuese el caso, enviarle comunicaciones comerciales. Podrá ejercer sus derechos de acceso, rectificación, limitación, oposición, portabilidad y supresión, acceder a información adicional, así como otros derechos indicados en la información adicional, dirigiéndose a la dirección postal C/ Miquel Biada, 119 - 08302 - Mataró o a la dirección de correo electrónico </w:t>
      </w:r>
      <w:hyperlink r:id="rId7" w:history="1">
        <w:r>
          <w:rPr>
            <w:rStyle w:val="Hipervnculo"/>
            <w:rFonts w:eastAsiaTheme="minorEastAsia" w:cs="Calibri"/>
            <w:noProof/>
            <w:sz w:val="16"/>
            <w:szCs w:val="16"/>
            <w:lang w:eastAsia="es-ES"/>
          </w:rPr>
          <w:t>medisalut@meditrauma.com</w:t>
        </w:r>
      </w:hyperlink>
      <w:r>
        <w:rPr>
          <w:rFonts w:eastAsiaTheme="minorEastAsia" w:cs="Calibri"/>
          <w:noProof/>
          <w:sz w:val="16"/>
          <w:szCs w:val="16"/>
          <w:lang w:eastAsia="es-ES"/>
        </w:rPr>
        <w:t xml:space="preserve">. También podrá oponerse a nuestras comunicaciones comerciales en la misma dirección. Para información adicional puede solicitarla en los mismos medios. Datos de contacto del Delegado de Protección de datos: C/ Salvador Espriu 8, local 1 – 17246 – Santa Cristina d’Aro (Girona) o </w:t>
      </w:r>
      <w:hyperlink r:id="rId8" w:history="1">
        <w:r>
          <w:rPr>
            <w:rStyle w:val="Hipervnculo"/>
            <w:rFonts w:eastAsiaTheme="minorEastAsia" w:cs="Calibri"/>
            <w:noProof/>
            <w:sz w:val="16"/>
            <w:szCs w:val="16"/>
            <w:lang w:eastAsia="es-ES"/>
          </w:rPr>
          <w:t>dpo@laudeconsultoria.com</w:t>
        </w:r>
      </w:hyperlink>
      <w:r>
        <w:rPr>
          <w:rFonts w:eastAsiaTheme="minorEastAsia" w:cs="Calibri"/>
          <w:noProof/>
          <w:sz w:val="16"/>
          <w:szCs w:val="16"/>
          <w:lang w:eastAsia="es-ES"/>
        </w:rPr>
        <w:t xml:space="preserve">. </w:t>
      </w:r>
    </w:p>
    <w:p w14:paraId="1062CE5F"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Este mensaje y sus archivos adjuntos van dirigidos exclusivamente a su destinatario, pudiendo contener información confidencial sometida a secreto profesional. No está permitida su reproducción o distribución sin nuestra autorización expresa. Si usted no es el destinatario final por favor elimínelo e infórmenos por esta vía.</w:t>
      </w:r>
    </w:p>
    <w:p w14:paraId="3993BE7F"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 xml:space="preserve">Les seves dades estan incorporades a un registre del que és Responsable MEDITRAUMA, SL amb la finalitat de prestar els serveis contractats, atendre la seva sol·licitud i, si és el cas, enviar comunicacions comercials. Podrà exercir els drets d’accés, rectificació, limitació, oposició, portabilitat i supressió, així com accedir a informació addicional sobre el tractament de les seves dades, dirigint-se a la direcció postal C/ Miquel Biada, 119 - 08302 - Mataró o a la direcció de correu electrònic </w:t>
      </w:r>
      <w:hyperlink r:id="rId9" w:history="1">
        <w:r>
          <w:rPr>
            <w:rStyle w:val="Hipervnculo"/>
            <w:rFonts w:eastAsiaTheme="minorEastAsia" w:cs="Calibri"/>
            <w:noProof/>
            <w:sz w:val="16"/>
            <w:szCs w:val="16"/>
            <w:lang w:eastAsia="es-ES"/>
          </w:rPr>
          <w:t>medisalut@meditrauma.com</w:t>
        </w:r>
      </w:hyperlink>
      <w:r>
        <w:rPr>
          <w:rFonts w:eastAsiaTheme="minorEastAsia" w:cs="Calibri"/>
          <w:noProof/>
          <w:sz w:val="16"/>
          <w:szCs w:val="16"/>
          <w:lang w:eastAsia="es-ES"/>
        </w:rPr>
        <w:t xml:space="preserve">. També podeu oposar-vos a les nostres comunicacions comercials en la mateixa adreça. Per a informació addicional podeu sol·licitar-la als mateixos mitjans. Dades de contacte del Delegat de Protecció de dades: C/ Salvador Espriu 8, local 1 – 17246 – Santa Cristina d’Aro (Girona) o </w:t>
      </w:r>
      <w:hyperlink r:id="rId10" w:history="1">
        <w:r>
          <w:rPr>
            <w:rStyle w:val="Hipervnculo"/>
            <w:rFonts w:eastAsiaTheme="minorEastAsia" w:cs="Calibri"/>
            <w:noProof/>
            <w:sz w:val="16"/>
            <w:szCs w:val="16"/>
            <w:lang w:eastAsia="es-ES"/>
          </w:rPr>
          <w:t>dpo@laudeconsultoria.com</w:t>
        </w:r>
      </w:hyperlink>
      <w:r>
        <w:rPr>
          <w:rFonts w:eastAsiaTheme="minorEastAsia" w:cs="Calibri"/>
          <w:noProof/>
          <w:sz w:val="16"/>
          <w:szCs w:val="16"/>
          <w:lang w:eastAsia="es-ES"/>
        </w:rPr>
        <w:t xml:space="preserve">. </w:t>
      </w:r>
    </w:p>
    <w:p w14:paraId="73FFD983" w14:textId="77777777" w:rsidR="00F942DB" w:rsidRDefault="00F942DB" w:rsidP="00F942DB">
      <w:pPr>
        <w:jc w:val="both"/>
        <w:rPr>
          <w:rFonts w:eastAsiaTheme="minorEastAsia" w:cs="Calibri"/>
          <w:noProof/>
          <w:sz w:val="16"/>
          <w:szCs w:val="16"/>
          <w:lang w:eastAsia="es-ES"/>
        </w:rPr>
      </w:pPr>
      <w:r>
        <w:rPr>
          <w:rFonts w:eastAsiaTheme="minorEastAsia" w:cs="Calibri"/>
          <w:noProof/>
          <w:sz w:val="16"/>
          <w:szCs w:val="16"/>
          <w:lang w:eastAsia="es-ES"/>
        </w:rPr>
        <w:t>Aquest missatge i els arxius adjunts van dirigits exclusivament al seu destinatari, i pot contenir informació confidencial sotmesa a secret professional. No està permesa la seva reproducció o distribució sense la nostre autorització expressa. Si vostè no és el destinatari final, si us plau elimineu-lo i informeu-nos per aquesta via.</w:t>
      </w:r>
    </w:p>
    <w:sectPr w:rsidR="00F942DB">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BFED465" w14:textId="77777777" w:rsidR="009076D6" w:rsidRDefault="009076D6">
      <w:pPr>
        <w:spacing w:after="0" w:line="240" w:lineRule="auto"/>
      </w:pPr>
      <w:r>
        <w:separator/>
      </w:r>
    </w:p>
  </w:endnote>
  <w:endnote w:type="continuationSeparator" w:id="0">
    <w:p w14:paraId="4B7EEBC4" w14:textId="77777777" w:rsidR="009076D6" w:rsidRDefault="00907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FB2C20" w14:textId="77777777" w:rsidR="009076D6" w:rsidRDefault="009076D6">
      <w:pPr>
        <w:spacing w:after="0" w:line="240" w:lineRule="auto"/>
      </w:pPr>
      <w:r>
        <w:rPr>
          <w:color w:val="000000"/>
        </w:rPr>
        <w:separator/>
      </w:r>
    </w:p>
  </w:footnote>
  <w:footnote w:type="continuationSeparator" w:id="0">
    <w:p w14:paraId="5494FC79" w14:textId="77777777" w:rsidR="009076D6" w:rsidRDefault="009076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4C67"/>
    <w:rsid w:val="00023155"/>
    <w:rsid w:val="000D6ECD"/>
    <w:rsid w:val="00257AF9"/>
    <w:rsid w:val="003237BB"/>
    <w:rsid w:val="005610DD"/>
    <w:rsid w:val="00713C15"/>
    <w:rsid w:val="00821289"/>
    <w:rsid w:val="009076D6"/>
    <w:rsid w:val="00DC4C67"/>
    <w:rsid w:val="00ED0A54"/>
    <w:rsid w:val="00F00ACF"/>
    <w:rsid w:val="00F942DB"/>
    <w:rsid w:val="00FB5F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E6D69"/>
  <w15:docId w15:val="{1D11767A-F3AD-4EF2-A944-C1A2B2908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sz w:val="22"/>
        <w:szCs w:val="22"/>
        <w:lang w:val="es-ES"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F942DB"/>
    <w:rPr>
      <w:color w:val="0000FF"/>
      <w:u w:val="single"/>
    </w:rPr>
  </w:style>
  <w:style w:type="paragraph" w:styleId="Textosinformato">
    <w:name w:val="Plain Text"/>
    <w:basedOn w:val="Normal"/>
    <w:link w:val="TextosinformatoCar"/>
    <w:uiPriority w:val="99"/>
    <w:semiHidden/>
    <w:unhideWhenUsed/>
    <w:rsid w:val="00FB5F62"/>
    <w:pPr>
      <w:suppressAutoHyphens w:val="0"/>
      <w:autoSpaceDN/>
      <w:spacing w:after="0" w:line="240" w:lineRule="auto"/>
    </w:pPr>
    <w:rPr>
      <w:rFonts w:eastAsiaTheme="minorHAnsi" w:cstheme="minorBidi"/>
      <w:szCs w:val="21"/>
    </w:rPr>
  </w:style>
  <w:style w:type="character" w:customStyle="1" w:styleId="TextosinformatoCar">
    <w:name w:val="Texto sin formato Car"/>
    <w:basedOn w:val="Fuentedeprrafopredeter"/>
    <w:link w:val="Textosinformato"/>
    <w:uiPriority w:val="99"/>
    <w:semiHidden/>
    <w:rsid w:val="00FB5F62"/>
    <w:rPr>
      <w:rFonts w:eastAsiaTheme="minorHAnsi" w:cstheme="minorBidi"/>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326138">
      <w:bodyDiv w:val="1"/>
      <w:marLeft w:val="0"/>
      <w:marRight w:val="0"/>
      <w:marTop w:val="0"/>
      <w:marBottom w:val="0"/>
      <w:divBdr>
        <w:top w:val="none" w:sz="0" w:space="0" w:color="auto"/>
        <w:left w:val="none" w:sz="0" w:space="0" w:color="auto"/>
        <w:bottom w:val="none" w:sz="0" w:space="0" w:color="auto"/>
        <w:right w:val="none" w:sz="0" w:space="0" w:color="auto"/>
      </w:divBdr>
    </w:div>
    <w:div w:id="2025596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po@laudeconsultoria.com" TargetMode="External"/><Relationship Id="rId3" Type="http://schemas.openxmlformats.org/officeDocument/2006/relationships/webSettings" Target="webSettings.xml"/><Relationship Id="rId7" Type="http://schemas.openxmlformats.org/officeDocument/2006/relationships/hyperlink" Target="mailto:medisalut@meditrauma.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martaprados@mdtprevencion.co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mailto:dpo@laudeconsultoria.com" TargetMode="External"/><Relationship Id="rId4" Type="http://schemas.openxmlformats.org/officeDocument/2006/relationships/footnotes" Target="footnotes.xml"/><Relationship Id="rId9" Type="http://schemas.openxmlformats.org/officeDocument/2006/relationships/hyperlink" Target="mailto:medisalut@meditrauma.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DTMANUEL\Downloads\plantilla%20impagados%20SINDY%202024%20(1).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 impagados SINDY 2024 (1).dotx</Template>
  <TotalTime>5</TotalTime>
  <Pages>1</Pages>
  <Words>504</Words>
  <Characters>2772</Characters>
  <Application>Microsoft Office Word</Application>
  <DocSecurity>0</DocSecurity>
  <Lines>23</Lines>
  <Paragraphs>6</Paragraphs>
  <ScaleCrop>false</ScaleCrop>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MDTMANUEL</dc:creator>
  <dc:description/>
  <cp:lastModifiedBy>Manuel Balmaceda</cp:lastModifiedBy>
  <cp:revision>6</cp:revision>
  <dcterms:created xsi:type="dcterms:W3CDTF">2024-09-28T15:10:00Z</dcterms:created>
  <dcterms:modified xsi:type="dcterms:W3CDTF">2024-09-30T08:33:00Z</dcterms:modified>
</cp:coreProperties>
</file>