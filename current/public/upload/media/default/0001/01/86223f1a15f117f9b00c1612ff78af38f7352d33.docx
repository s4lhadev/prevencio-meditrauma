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7275C" w14:textId="77777777" w:rsidR="007A5431" w:rsidRPr="0024251E" w:rsidRDefault="007A5431" w:rsidP="007A5431">
      <w:pPr>
        <w:rPr>
          <w:rFonts w:cs="Calibri"/>
          <w:sz w:val="24"/>
          <w:szCs w:val="24"/>
        </w:rPr>
      </w:pPr>
      <w:r w:rsidRPr="0024251E">
        <w:rPr>
          <w:rFonts w:cs="Calibri"/>
          <w:sz w:val="24"/>
          <w:szCs w:val="24"/>
        </w:rPr>
        <w:t xml:space="preserve">Estimado cliente, </w:t>
      </w:r>
    </w:p>
    <w:p w14:paraId="78EDDFB7" w14:textId="77777777" w:rsidR="007A5431" w:rsidRPr="0024251E" w:rsidRDefault="007A5431" w:rsidP="007A5431">
      <w:pPr>
        <w:rPr>
          <w:rFonts w:cs="Calibri"/>
          <w:sz w:val="24"/>
          <w:szCs w:val="24"/>
        </w:rPr>
      </w:pPr>
      <w:r w:rsidRPr="0024251E">
        <w:rPr>
          <w:rFonts w:cs="Calibri"/>
          <w:sz w:val="24"/>
          <w:szCs w:val="24"/>
        </w:rPr>
        <w:t>Le comunicamos que damos de baja el servicio, ante la imposibilidad de resolver el impago, que hemos requerido en varias ocasiones.</w:t>
      </w:r>
    </w:p>
    <w:p w14:paraId="761BA4A0" w14:textId="58AC73E1" w:rsidR="003237BB" w:rsidRPr="0024251E" w:rsidRDefault="007A5431" w:rsidP="007A5431">
      <w:pPr>
        <w:rPr>
          <w:rFonts w:cs="Calibri"/>
          <w:sz w:val="24"/>
          <w:szCs w:val="24"/>
        </w:rPr>
      </w:pPr>
      <w:r w:rsidRPr="0024251E">
        <w:rPr>
          <w:rFonts w:cs="Calibri"/>
          <w:sz w:val="24"/>
          <w:szCs w:val="24"/>
        </w:rPr>
        <w:t>Si finalmente desea reactivar el servicio no tenemos ningún inconveniente, esperamos nos lo comunique.</w:t>
      </w:r>
    </w:p>
    <w:p w14:paraId="71A8DE13" w14:textId="43775F31" w:rsidR="00257AF9" w:rsidRPr="0024251E" w:rsidRDefault="00C50E40">
      <w:pPr>
        <w:rPr>
          <w:rFonts w:cs="Calibri"/>
          <w:sz w:val="24"/>
          <w:szCs w:val="24"/>
        </w:rPr>
      </w:pPr>
      <w:r w:rsidRPr="0024251E">
        <w:rPr>
          <w:rFonts w:cs="Calibri"/>
          <w:sz w:val="24"/>
          <w:szCs w:val="24"/>
        </w:rPr>
        <w:t>Saludos,</w:t>
      </w:r>
    </w:p>
    <w:p w14:paraId="63FA8699" w14:textId="77777777" w:rsidR="001C24D6" w:rsidRPr="0024251E" w:rsidRDefault="001C24D6" w:rsidP="001C24D6">
      <w:pPr>
        <w:rPr>
          <w:rFonts w:cs="Calibri"/>
          <w:sz w:val="24"/>
          <w:szCs w:val="24"/>
        </w:rPr>
      </w:pPr>
      <w:r w:rsidRPr="0024251E">
        <w:rPr>
          <w:rFonts w:cs="Calibri"/>
          <w:sz w:val="24"/>
          <w:szCs w:val="24"/>
        </w:rPr>
        <w:t xml:space="preserve">MANUEL BALMACEDA </w:t>
      </w:r>
    </w:p>
    <w:p w14:paraId="1D0A8A67" w14:textId="77777777" w:rsidR="001C24D6" w:rsidRPr="0024251E" w:rsidRDefault="001C24D6" w:rsidP="001C24D6">
      <w:pPr>
        <w:rPr>
          <w:rFonts w:cs="Calibri"/>
          <w:sz w:val="24"/>
          <w:szCs w:val="24"/>
        </w:rPr>
      </w:pPr>
      <w:r w:rsidRPr="0024251E">
        <w:rPr>
          <w:rFonts w:cs="Calibri"/>
          <w:sz w:val="24"/>
          <w:szCs w:val="24"/>
        </w:rPr>
        <w:t>MEDITRAUMA, SL (MDT PREVENCION)</w:t>
      </w:r>
    </w:p>
    <w:p w14:paraId="4E882F30" w14:textId="1430378E" w:rsidR="001C24D6" w:rsidRPr="0024251E" w:rsidRDefault="001C24D6" w:rsidP="001C24D6">
      <w:pPr>
        <w:rPr>
          <w:rFonts w:cs="Calibri"/>
          <w:sz w:val="24"/>
          <w:szCs w:val="24"/>
        </w:rPr>
      </w:pPr>
      <w:r w:rsidRPr="0024251E">
        <w:rPr>
          <w:rFonts w:cs="Calibri"/>
          <w:sz w:val="24"/>
          <w:szCs w:val="24"/>
        </w:rPr>
        <w:t xml:space="preserve">ADMINISTRACION </w:t>
      </w:r>
    </w:p>
    <w:p w14:paraId="598727CB" w14:textId="77777777" w:rsidR="001C24D6" w:rsidRPr="0024251E" w:rsidRDefault="001C24D6" w:rsidP="001C24D6">
      <w:pPr>
        <w:rPr>
          <w:rFonts w:cs="Calibri"/>
          <w:sz w:val="24"/>
          <w:szCs w:val="24"/>
        </w:rPr>
      </w:pPr>
      <w:hyperlink r:id="rId6" w:history="1">
        <w:r w:rsidRPr="0024251E">
          <w:rPr>
            <w:rFonts w:cs="Calibri"/>
            <w:sz w:val="24"/>
            <w:szCs w:val="24"/>
          </w:rPr>
          <w:t>mbalmaceda@mdtprevencion.com</w:t>
        </w:r>
      </w:hyperlink>
      <w:r w:rsidRPr="0024251E">
        <w:rPr>
          <w:rFonts w:cs="Calibri"/>
          <w:sz w:val="24"/>
          <w:szCs w:val="24"/>
        </w:rPr>
        <w:t xml:space="preserve"> </w:t>
      </w:r>
    </w:p>
    <w:p w14:paraId="310E6B0B" w14:textId="77777777" w:rsidR="001C24D6" w:rsidRPr="0024251E" w:rsidRDefault="001C24D6" w:rsidP="001C24D6">
      <w:pPr>
        <w:rPr>
          <w:rFonts w:cs="Calibri"/>
          <w:sz w:val="24"/>
          <w:szCs w:val="24"/>
        </w:rPr>
      </w:pPr>
      <w:r w:rsidRPr="0024251E">
        <w:rPr>
          <w:rFonts w:cs="Calibri"/>
          <w:sz w:val="24"/>
          <w:szCs w:val="24"/>
        </w:rPr>
        <w:t>MOVIL DIRECTO Y WHATSSAP: 653 670 074</w:t>
      </w:r>
    </w:p>
    <w:p w14:paraId="08EBA708" w14:textId="77777777" w:rsidR="00D802CB" w:rsidRDefault="00D802CB" w:rsidP="00F942DB">
      <w:pPr>
        <w:jc w:val="both"/>
        <w:rPr>
          <w:rFonts w:eastAsiaTheme="minorEastAsia" w:cs="Calibri"/>
          <w:noProof/>
          <w:sz w:val="16"/>
          <w:szCs w:val="16"/>
          <w:lang w:eastAsia="es-ES"/>
        </w:rPr>
      </w:pPr>
    </w:p>
    <w:p w14:paraId="6B7C0899" w14:textId="5D971ACA"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Sus datos están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7"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8"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1062CE5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w:t>
      </w:r>
    </w:p>
    <w:p w14:paraId="3993BE7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Les seves dades estan incorporades a un registre del que és Responsable MEDITRAUMA, SL amb la finalitat de prestar els serveis contractats, atendre la seva sol·licitud i, si és el cas, enviar comunicacions comercials. Podrà exercir els drets d’accés, rectificació, limitació, oposició, portabilitat i supressió, així com accedir a informació addicional sobre el tractament de les seves dades, dirigint-se a la direcció postal C/ Miquel Biada, 119 - 08302 - Mataró o a la direcció de correu electrònic </w:t>
      </w:r>
      <w:hyperlink r:id="rId9"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També podeu oposar-vos a les nostres comunicacions comercials en la mateixa adreça. Per a informació addicional podeu sol·licitar-la als mateixos mitjans. Dades de contacte del Delegat de Protecció de dades: C/ Salvador Espriu 8, local 1 – 17246 – Santa Cristina d’Aro (Girona) o </w:t>
      </w:r>
      <w:hyperlink r:id="rId10"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73FFD983"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Aquest missatge i els arxius adjunts van dirigits exclusivament al seu destinatari, i pot contenir informació confidencial sotmesa a secret professional. No està permesa la seva reproducció o distribució sense la nostre autorització expressa. Si vostè no és el destinatari final, si us plau elimineu-lo i informeu-nos per aquesta via.</w:t>
      </w:r>
    </w:p>
    <w:sectPr w:rsidR="00F942D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464F0" w14:textId="77777777" w:rsidR="00010367" w:rsidRDefault="00010367">
      <w:pPr>
        <w:spacing w:after="0" w:line="240" w:lineRule="auto"/>
      </w:pPr>
      <w:r>
        <w:separator/>
      </w:r>
    </w:p>
  </w:endnote>
  <w:endnote w:type="continuationSeparator" w:id="0">
    <w:p w14:paraId="0D3E2195" w14:textId="77777777" w:rsidR="00010367" w:rsidRDefault="00010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A55FE" w14:textId="77777777" w:rsidR="00010367" w:rsidRDefault="00010367">
      <w:pPr>
        <w:spacing w:after="0" w:line="240" w:lineRule="auto"/>
      </w:pPr>
      <w:r>
        <w:rPr>
          <w:color w:val="000000"/>
        </w:rPr>
        <w:separator/>
      </w:r>
    </w:p>
  </w:footnote>
  <w:footnote w:type="continuationSeparator" w:id="0">
    <w:p w14:paraId="253A0E91" w14:textId="77777777" w:rsidR="00010367" w:rsidRDefault="000103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67"/>
    <w:rsid w:val="00010367"/>
    <w:rsid w:val="000D6ECD"/>
    <w:rsid w:val="00133805"/>
    <w:rsid w:val="001C24D6"/>
    <w:rsid w:val="0024251E"/>
    <w:rsid w:val="00257AF9"/>
    <w:rsid w:val="003237BB"/>
    <w:rsid w:val="006F02B5"/>
    <w:rsid w:val="00713C15"/>
    <w:rsid w:val="007A5431"/>
    <w:rsid w:val="00A91E73"/>
    <w:rsid w:val="00B1311C"/>
    <w:rsid w:val="00C50E40"/>
    <w:rsid w:val="00D802CB"/>
    <w:rsid w:val="00DC4C67"/>
    <w:rsid w:val="00F942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6D69"/>
  <w15:docId w15:val="{1D11767A-F3AD-4EF2-A944-C1A2B290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942D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07697">
      <w:bodyDiv w:val="1"/>
      <w:marLeft w:val="0"/>
      <w:marRight w:val="0"/>
      <w:marTop w:val="0"/>
      <w:marBottom w:val="0"/>
      <w:divBdr>
        <w:top w:val="none" w:sz="0" w:space="0" w:color="auto"/>
        <w:left w:val="none" w:sz="0" w:space="0" w:color="auto"/>
        <w:bottom w:val="none" w:sz="0" w:space="0" w:color="auto"/>
        <w:right w:val="none" w:sz="0" w:space="0" w:color="auto"/>
      </w:divBdr>
    </w:div>
    <w:div w:id="217326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po@laudeconsultoria.com" TargetMode="External"/><Relationship Id="rId3" Type="http://schemas.openxmlformats.org/officeDocument/2006/relationships/webSettings" Target="webSettings.xml"/><Relationship Id="rId7" Type="http://schemas.openxmlformats.org/officeDocument/2006/relationships/hyperlink" Target="mailto:medisalut@meditrauma.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balmaceda@mdtprevencion.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mailto:dpo@laudeconsultoria.com" TargetMode="External"/><Relationship Id="rId4" Type="http://schemas.openxmlformats.org/officeDocument/2006/relationships/footnotes" Target="footnotes.xml"/><Relationship Id="rId9" Type="http://schemas.openxmlformats.org/officeDocument/2006/relationships/hyperlink" Target="mailto:medisalut@meditrauma.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TMANUEL\Downloads\plantilla%20impagados%20SINDY%202024%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impagados SINDY 2024 (1).dotx</Template>
  <TotalTime>20</TotalTime>
  <Pages>1</Pages>
  <Words>463</Words>
  <Characters>2547</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MDTMANUEL</dc:creator>
  <dc:description/>
  <cp:lastModifiedBy>Manuel Balmaceda</cp:lastModifiedBy>
  <cp:revision>7</cp:revision>
  <dcterms:created xsi:type="dcterms:W3CDTF">2024-09-28T15:10:00Z</dcterms:created>
  <dcterms:modified xsi:type="dcterms:W3CDTF">2024-10-01T16:16:00Z</dcterms:modified>
</cp:coreProperties>
</file>