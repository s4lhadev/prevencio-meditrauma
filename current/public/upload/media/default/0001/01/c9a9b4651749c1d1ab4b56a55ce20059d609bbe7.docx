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Pr="006F4700" w:rsidRDefault="00C12BD4" w:rsidP="00D23056">
      <w:pPr>
        <w:jc w:val="center"/>
        <w:rPr>
          <w:b/>
          <w:color w:val="0000FF"/>
          <w:sz w:val="48"/>
          <w:szCs w:val="48"/>
        </w:rPr>
      </w:pPr>
      <w:r>
        <w:rPr>
          <w:b/>
          <w:color w:val="0000FF"/>
          <w:sz w:val="48"/>
          <w:szCs w:val="48"/>
        </w:rPr>
        <w:t>${</w:t>
      </w:r>
      <w:r w:rsidR="00E3440C">
        <w:rPr>
          <w:b/>
          <w:color w:val="0000FF"/>
          <w:sz w:val="48"/>
          <w:szCs w:val="48"/>
        </w:rPr>
        <w:t>EMPRESA_NOMBRE</w:t>
      </w:r>
      <w:r w:rsidR="00EA336A">
        <w:rPr>
          <w:b/>
          <w:color w:val="0000FF"/>
          <w:sz w:val="48"/>
          <w:szCs w:val="48"/>
        </w:rPr>
        <w:t>}</w:t>
      </w:r>
    </w:p>
    <w:p w:rsidR="00D23056" w:rsidRPr="000428E3" w:rsidRDefault="00D23056" w:rsidP="00D23056">
      <w:pPr>
        <w:pStyle w:val="Encabezado"/>
        <w:tabs>
          <w:tab w:val="clear" w:pos="4252"/>
          <w:tab w:val="clear" w:pos="8504"/>
        </w:tabs>
      </w:pPr>
    </w:p>
    <w:p w:rsidR="007A3157" w:rsidRDefault="00C12BD4" w:rsidP="007A3157">
      <w:pPr>
        <w:autoSpaceDE w:val="0"/>
        <w:autoSpaceDN w:val="0"/>
        <w:adjustRightInd w:val="0"/>
        <w:jc w:val="center"/>
        <w:rPr>
          <w:bCs/>
          <w:color w:val="0000FF"/>
          <w:sz w:val="36"/>
          <w:szCs w:val="36"/>
        </w:rPr>
      </w:pPr>
      <w:r>
        <w:rPr>
          <w:bCs/>
          <w:color w:val="0000FF"/>
          <w:sz w:val="36"/>
          <w:szCs w:val="36"/>
        </w:rPr>
        <w:t>${</w:t>
      </w:r>
      <w:r w:rsidR="00E3440C">
        <w:rPr>
          <w:bCs/>
          <w:color w:val="0000FF"/>
          <w:sz w:val="36"/>
          <w:szCs w:val="36"/>
        </w:rPr>
        <w:t>EMPRESA_DOMICILIO_FISCAL</w:t>
      </w:r>
      <w:r w:rsidR="00EA336A">
        <w:rPr>
          <w:bCs/>
          <w:color w:val="0000FF"/>
          <w:sz w:val="36"/>
          <w:szCs w:val="36"/>
        </w:rPr>
        <w:t>}</w:t>
      </w:r>
    </w:p>
    <w:p w:rsidR="00D23056" w:rsidRPr="000A6D5A" w:rsidRDefault="00C12BD4" w:rsidP="007A3157">
      <w:pPr>
        <w:autoSpaceDE w:val="0"/>
        <w:autoSpaceDN w:val="0"/>
        <w:adjustRightInd w:val="0"/>
        <w:jc w:val="center"/>
        <w:rPr>
          <w:color w:val="000000"/>
          <w:sz w:val="36"/>
          <w:szCs w:val="36"/>
        </w:rPr>
      </w:pPr>
      <w:r>
        <w:rPr>
          <w:bCs/>
          <w:color w:val="0000FF"/>
          <w:sz w:val="36"/>
          <w:szCs w:val="36"/>
        </w:rPr>
        <w:t>${</w:t>
      </w:r>
      <w:r w:rsidR="0085406A">
        <w:rPr>
          <w:bCs/>
          <w:color w:val="0000FF"/>
          <w:sz w:val="36"/>
          <w:szCs w:val="36"/>
        </w:rPr>
        <w:t>EMPRESA_LOCALIDAD_FISCAL</w:t>
      </w:r>
      <w:r w:rsidR="00EA336A">
        <w:rPr>
          <w:bCs/>
          <w:color w:val="0000FF"/>
          <w:sz w:val="36"/>
          <w:szCs w:val="36"/>
        </w:rPr>
        <w:t>}</w:t>
      </w:r>
    </w:p>
    <w:p w:rsidR="00D23056" w:rsidRDefault="00D23056" w:rsidP="00D23056">
      <w:pPr>
        <w:pStyle w:val="Encabezado"/>
        <w:tabs>
          <w:tab w:val="clear" w:pos="4252"/>
          <w:tab w:val="clear" w:pos="8504"/>
        </w:tabs>
        <w:jc w:val="center"/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Pr="006F4700" w:rsidRDefault="00FC4ADA" w:rsidP="00D23056">
      <w:pPr>
        <w:pStyle w:val="Encabezado"/>
        <w:tabs>
          <w:tab w:val="clear" w:pos="4252"/>
          <w:tab w:val="clear" w:pos="8504"/>
        </w:tabs>
        <w:jc w:val="center"/>
        <w:rPr>
          <w:sz w:val="40"/>
          <w:szCs w:val="40"/>
        </w:rPr>
      </w:pPr>
      <w:r>
        <w:rPr>
          <w:sz w:val="40"/>
          <w:szCs w:val="40"/>
        </w:rPr>
        <w:t>Investigación de accidente / incidente</w:t>
      </w: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Pr="006F4700" w:rsidRDefault="00D23056" w:rsidP="00D23056">
      <w:pPr>
        <w:pStyle w:val="Encabezado"/>
        <w:jc w:val="center"/>
        <w:rPr>
          <w:lang w:val="ca-ES"/>
        </w:rPr>
      </w:pPr>
      <w:r w:rsidRPr="006F4700">
        <w:rPr>
          <w:lang w:val="ca-ES"/>
        </w:rPr>
        <w:t xml:space="preserve">Informe </w:t>
      </w:r>
      <w:r w:rsidR="00267049">
        <w:rPr>
          <w:lang w:val="ca-ES"/>
        </w:rPr>
        <w:t>${</w:t>
      </w:r>
      <w:r w:rsidR="00267049" w:rsidRPr="00267049">
        <w:rPr>
          <w:lang w:val="ca-ES"/>
        </w:rPr>
        <w:t>EMPRESA_CODIGO_TECNICO</w:t>
      </w:r>
      <w:r w:rsidR="00267049">
        <w:rPr>
          <w:lang w:val="ca-ES"/>
        </w:rPr>
        <w:t>}</w:t>
      </w:r>
      <w:r w:rsidR="00837908">
        <w:rPr>
          <w:lang w:val="ca-ES"/>
        </w:rPr>
        <w:t>-IAT</w:t>
      </w:r>
      <w:bookmarkStart w:id="0" w:name="_GoBack"/>
      <w:bookmarkEnd w:id="0"/>
    </w:p>
    <w:p w:rsidR="00D23056" w:rsidRPr="006F4700" w:rsidRDefault="00D23056" w:rsidP="00D23056">
      <w:pPr>
        <w:pStyle w:val="Encabezado"/>
        <w:tabs>
          <w:tab w:val="clear" w:pos="4252"/>
          <w:tab w:val="clear" w:pos="8504"/>
        </w:tabs>
        <w:jc w:val="center"/>
      </w:pPr>
      <w:proofErr w:type="spellStart"/>
      <w:r w:rsidRPr="006F4700">
        <w:rPr>
          <w:lang w:val="ca-ES"/>
        </w:rPr>
        <w:t>Revisión</w:t>
      </w:r>
      <w:proofErr w:type="spellEnd"/>
      <w:r w:rsidRPr="006F4700">
        <w:rPr>
          <w:lang w:val="ca-ES"/>
        </w:rPr>
        <w:t xml:space="preserve">: </w:t>
      </w:r>
      <w:r w:rsidRPr="00E8512E">
        <w:rPr>
          <w:color w:val="800000"/>
          <w:lang w:val="ca-ES"/>
        </w:rPr>
        <w:t>00</w:t>
      </w:r>
    </w:p>
    <w:p w:rsidR="00D23056" w:rsidRPr="006F4700" w:rsidRDefault="00632CA8" w:rsidP="00D23056">
      <w:pPr>
        <w:pStyle w:val="Encabezado"/>
        <w:jc w:val="center"/>
        <w:rPr>
          <w:lang w:val="ca-ES"/>
        </w:rPr>
      </w:pPr>
      <w:r>
        <w:t>${</w:t>
      </w:r>
      <w:r w:rsidRPr="00632CA8">
        <w:t>FECHA</w:t>
      </w:r>
      <w:r>
        <w:t>}</w:t>
      </w: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D23056" w:rsidRDefault="00D23056" w:rsidP="00D23056">
      <w:pPr>
        <w:pStyle w:val="Encabezado"/>
        <w:tabs>
          <w:tab w:val="clear" w:pos="4252"/>
          <w:tab w:val="clear" w:pos="8504"/>
        </w:tabs>
      </w:pPr>
    </w:p>
    <w:p w:rsidR="002D31F8" w:rsidRDefault="002D31F8" w:rsidP="00D23056">
      <w:pPr>
        <w:pStyle w:val="Encabezado"/>
        <w:tabs>
          <w:tab w:val="clear" w:pos="4252"/>
          <w:tab w:val="clear" w:pos="8504"/>
        </w:tabs>
      </w:pPr>
    </w:p>
    <w:p w:rsidR="006F640C" w:rsidRDefault="006F640C">
      <w:pPr>
        <w:pStyle w:val="Encabezado"/>
        <w:tabs>
          <w:tab w:val="clear" w:pos="4252"/>
          <w:tab w:val="clear" w:pos="8504"/>
        </w:tabs>
      </w:pPr>
    </w:p>
    <w:p w:rsidR="006F640C" w:rsidRDefault="006F640C">
      <w:pPr>
        <w:pStyle w:val="Encabezado"/>
        <w:tabs>
          <w:tab w:val="clear" w:pos="4252"/>
          <w:tab w:val="clear" w:pos="8504"/>
        </w:tabs>
        <w:sectPr w:rsidR="006F640C" w:rsidSect="002D31F8">
          <w:footerReference w:type="default" r:id="rId7"/>
          <w:headerReference w:type="first" r:id="rId8"/>
          <w:pgSz w:w="11907" w:h="16840" w:code="9"/>
          <w:pgMar w:top="1418" w:right="1134" w:bottom="1134" w:left="1418" w:header="709" w:footer="709" w:gutter="0"/>
          <w:cols w:space="720"/>
          <w:titlePg/>
        </w:sect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6F640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8000"/>
          </w:tcPr>
          <w:p w:rsidR="005C6371" w:rsidRPr="00BE29DC" w:rsidRDefault="006F640C">
            <w:pPr>
              <w:pStyle w:val="Encabezado"/>
              <w:tabs>
                <w:tab w:val="clear" w:pos="4252"/>
                <w:tab w:val="clear" w:pos="8504"/>
              </w:tabs>
              <w:jc w:val="right"/>
              <w:rPr>
                <w:b/>
                <w:color w:val="FFFFFF"/>
                <w:sz w:val="20"/>
              </w:rPr>
            </w:pPr>
            <w:r>
              <w:lastRenderedPageBreak/>
              <w:br w:type="page"/>
            </w:r>
            <w:r w:rsidRPr="00BE29DC">
              <w:rPr>
                <w:b/>
                <w:color w:val="FFFFFF"/>
                <w:sz w:val="20"/>
              </w:rPr>
              <w:t>ÍNDICE</w:t>
            </w:r>
          </w:p>
        </w:tc>
      </w:tr>
      <w:tr w:rsidR="006F640C">
        <w:trPr>
          <w:trHeight w:val="70"/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p w:rsidR="00942F1C" w:rsidRDefault="006F640C">
            <w:pPr>
              <w:pStyle w:val="TDC2"/>
              <w:rPr>
                <w:smallCaps w:val="0"/>
                <w:noProof/>
                <w:sz w:val="24"/>
                <w:szCs w:val="24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TOC \o "1-4" </w:instrText>
            </w:r>
            <w:r>
              <w:rPr>
                <w:sz w:val="28"/>
              </w:rPr>
              <w:fldChar w:fldCharType="separate"/>
            </w:r>
            <w:r w:rsidR="00942F1C">
              <w:rPr>
                <w:noProof/>
              </w:rPr>
              <w:t>1.</w:t>
            </w:r>
            <w:r w:rsidR="00942F1C">
              <w:rPr>
                <w:smallCaps w:val="0"/>
                <w:noProof/>
                <w:sz w:val="24"/>
                <w:szCs w:val="24"/>
              </w:rPr>
              <w:tab/>
            </w:r>
            <w:r w:rsidR="00942F1C">
              <w:rPr>
                <w:noProof/>
              </w:rPr>
              <w:t>Objeto</w:t>
            </w:r>
            <w:r w:rsidR="00942F1C">
              <w:rPr>
                <w:noProof/>
              </w:rPr>
              <w:tab/>
            </w:r>
            <w:r w:rsidR="00942F1C">
              <w:rPr>
                <w:noProof/>
              </w:rPr>
              <w:fldChar w:fldCharType="begin"/>
            </w:r>
            <w:r w:rsidR="00942F1C">
              <w:rPr>
                <w:noProof/>
              </w:rPr>
              <w:instrText xml:space="preserve"> PAGEREF _Toc316491559 \h </w:instrText>
            </w:r>
            <w:r w:rsidR="00942F1C">
              <w:rPr>
                <w:noProof/>
              </w:rPr>
            </w:r>
            <w:r w:rsidR="00942F1C">
              <w:rPr>
                <w:noProof/>
              </w:rPr>
              <w:fldChar w:fldCharType="separate"/>
            </w:r>
            <w:r w:rsidR="00942F1C">
              <w:rPr>
                <w:noProof/>
              </w:rPr>
              <w:t>3</w:t>
            </w:r>
            <w:r w:rsidR="00942F1C">
              <w:rPr>
                <w:noProof/>
              </w:rPr>
              <w:fldChar w:fldCharType="end"/>
            </w:r>
          </w:p>
          <w:p w:rsidR="00942F1C" w:rsidRDefault="00942F1C">
            <w:pPr>
              <w:pStyle w:val="TDC2"/>
              <w:rPr>
                <w:smallCaps w:val="0"/>
                <w:noProof/>
                <w:sz w:val="24"/>
                <w:szCs w:val="24"/>
              </w:rPr>
            </w:pPr>
            <w:r>
              <w:rPr>
                <w:noProof/>
              </w:rPr>
              <w:t>2.</w:t>
            </w:r>
            <w:r>
              <w:rPr>
                <w:smallCaps w:val="0"/>
                <w:noProof/>
                <w:sz w:val="24"/>
                <w:szCs w:val="24"/>
              </w:rPr>
              <w:tab/>
            </w:r>
            <w:r>
              <w:rPr>
                <w:noProof/>
              </w:rPr>
              <w:t>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_Toc316491560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p>
          <w:p w:rsidR="00942F1C" w:rsidRDefault="00942F1C">
            <w:pPr>
              <w:pStyle w:val="TDC2"/>
              <w:rPr>
                <w:smallCaps w:val="0"/>
                <w:noProof/>
                <w:sz w:val="24"/>
                <w:szCs w:val="24"/>
              </w:rPr>
            </w:pPr>
            <w:r>
              <w:rPr>
                <w:noProof/>
              </w:rPr>
              <w:t>3.</w:t>
            </w:r>
            <w:r>
              <w:rPr>
                <w:smallCaps w:val="0"/>
                <w:noProof/>
                <w:sz w:val="24"/>
                <w:szCs w:val="24"/>
              </w:rPr>
              <w:tab/>
            </w:r>
            <w:r>
              <w:rPr>
                <w:noProof/>
              </w:rPr>
              <w:t>Normativa Básica de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_Toc316491561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p>
          <w:p w:rsidR="00942F1C" w:rsidRDefault="00942F1C">
            <w:pPr>
              <w:pStyle w:val="TDC2"/>
              <w:rPr>
                <w:smallCaps w:val="0"/>
                <w:noProof/>
                <w:sz w:val="24"/>
                <w:szCs w:val="24"/>
              </w:rPr>
            </w:pPr>
            <w:r>
              <w:rPr>
                <w:noProof/>
              </w:rPr>
              <w:t>4.</w:t>
            </w:r>
            <w:r>
              <w:rPr>
                <w:smallCaps w:val="0"/>
                <w:noProof/>
                <w:sz w:val="24"/>
                <w:szCs w:val="24"/>
              </w:rPr>
              <w:tab/>
            </w:r>
            <w:r>
              <w:rPr>
                <w:noProof/>
              </w:rPr>
              <w:t>Definiciones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_Toc316491562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p>
          <w:p w:rsidR="00942F1C" w:rsidRDefault="00942F1C">
            <w:pPr>
              <w:pStyle w:val="TDC2"/>
              <w:rPr>
                <w:smallCaps w:val="0"/>
                <w:noProof/>
                <w:sz w:val="24"/>
                <w:szCs w:val="24"/>
              </w:rPr>
            </w:pPr>
            <w:r>
              <w:rPr>
                <w:noProof/>
              </w:rPr>
              <w:t>5.</w:t>
            </w:r>
            <w:r>
              <w:rPr>
                <w:smallCaps w:val="0"/>
                <w:noProof/>
                <w:sz w:val="24"/>
                <w:szCs w:val="24"/>
              </w:rPr>
              <w:tab/>
            </w:r>
            <w:r>
              <w:rPr>
                <w:noProof/>
              </w:rPr>
              <w:t>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_Toc316491563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:rsidR="00942F1C" w:rsidRDefault="00942F1C">
            <w:pPr>
              <w:pStyle w:val="TDC2"/>
              <w:rPr>
                <w:smallCaps w:val="0"/>
                <w:noProof/>
                <w:sz w:val="24"/>
                <w:szCs w:val="24"/>
              </w:rPr>
            </w:pPr>
            <w:r>
              <w:rPr>
                <w:noProof/>
              </w:rPr>
              <w:t>6.</w:t>
            </w:r>
            <w:r>
              <w:rPr>
                <w:smallCaps w:val="0"/>
                <w:noProof/>
                <w:sz w:val="24"/>
                <w:szCs w:val="24"/>
              </w:rPr>
              <w:tab/>
            </w:r>
            <w:r>
              <w:rPr>
                <w:noProof/>
              </w:rPr>
              <w:t>Registro, documentación y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_Toc316491564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:rsidR="00942F1C" w:rsidRDefault="00942F1C">
            <w:pPr>
              <w:pStyle w:val="TDC2"/>
              <w:rPr>
                <w:smallCaps w:val="0"/>
                <w:noProof/>
                <w:sz w:val="24"/>
                <w:szCs w:val="24"/>
              </w:rPr>
            </w:pPr>
            <w:r>
              <w:rPr>
                <w:noProof/>
              </w:rPr>
              <w:t>INVESTIGACIÓN DE ACCIDENTE / INCIDENTE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_Toc316491565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p>
          <w:p w:rsidR="00F3726D" w:rsidRDefault="006F640C">
            <w:pPr>
              <w:pStyle w:val="Encabezado"/>
              <w:tabs>
                <w:tab w:val="clear" w:pos="4252"/>
                <w:tab w:val="clear" w:pos="8504"/>
              </w:tabs>
              <w:jc w:val="both"/>
            </w:pPr>
            <w:r>
              <w:rPr>
                <w:sz w:val="28"/>
              </w:rPr>
              <w:fldChar w:fldCharType="end"/>
            </w:r>
          </w:p>
        </w:tc>
      </w:tr>
    </w:tbl>
    <w:p w:rsidR="00B13D33" w:rsidRDefault="00B13D33" w:rsidP="00AF0C8D">
      <w:pPr>
        <w:rPr>
          <w:lang w:val="ca-ES"/>
        </w:rPr>
      </w:pPr>
    </w:p>
    <w:p w:rsidR="002A14A0" w:rsidRPr="00F04212" w:rsidRDefault="00B13D33" w:rsidP="002A14A0">
      <w:pPr>
        <w:pStyle w:val="Encabezado"/>
        <w:tabs>
          <w:tab w:val="clear" w:pos="4252"/>
          <w:tab w:val="clear" w:pos="8504"/>
        </w:tabs>
        <w:rPr>
          <w:b/>
          <w:sz w:val="2"/>
          <w:szCs w:val="2"/>
        </w:rPr>
      </w:pPr>
      <w:r>
        <w:rPr>
          <w:lang w:val="ca-ES"/>
        </w:rPr>
        <w:br w:type="page"/>
      </w:r>
    </w:p>
    <w:p w:rsidR="004A1726" w:rsidRPr="004A1726" w:rsidRDefault="002A14A0" w:rsidP="003467FE">
      <w:pPr>
        <w:pStyle w:val="Ttulo2"/>
        <w:numPr>
          <w:ilvl w:val="1"/>
          <w:numId w:val="2"/>
        </w:numPr>
        <w:jc w:val="both"/>
      </w:pPr>
      <w:bookmarkStart w:id="1" w:name="_Toc154554359"/>
      <w:bookmarkStart w:id="2" w:name="_Toc316491559"/>
      <w:r>
        <w:lastRenderedPageBreak/>
        <w:t>Objeto</w:t>
      </w:r>
      <w:bookmarkEnd w:id="1"/>
      <w:bookmarkEnd w:id="2"/>
    </w:p>
    <w:p w:rsidR="002A14A0" w:rsidRDefault="002A14A0" w:rsidP="003467FE">
      <w:pPr>
        <w:jc w:val="both"/>
      </w:pPr>
    </w:p>
    <w:p w:rsidR="00C12ECF" w:rsidRPr="00C12ECF" w:rsidRDefault="00C12ECF" w:rsidP="003467FE">
      <w:pPr>
        <w:autoSpaceDE w:val="0"/>
        <w:autoSpaceDN w:val="0"/>
        <w:adjustRightInd w:val="0"/>
        <w:jc w:val="both"/>
        <w:rPr>
          <w:szCs w:val="24"/>
        </w:rPr>
      </w:pPr>
      <w:r w:rsidRPr="00C12ECF">
        <w:rPr>
          <w:szCs w:val="24"/>
        </w:rPr>
        <w:t>El objetivo de esta investigación irá encaminado a averiguar las causas que hayan</w:t>
      </w:r>
      <w:r>
        <w:rPr>
          <w:szCs w:val="24"/>
        </w:rPr>
        <w:t xml:space="preserve"> </w:t>
      </w:r>
      <w:r w:rsidRPr="00C12ECF">
        <w:rPr>
          <w:szCs w:val="24"/>
        </w:rPr>
        <w:t>podido ocasionar el accidente, así como proponer las medidas correctoras pertinentes para</w:t>
      </w:r>
      <w:r>
        <w:rPr>
          <w:szCs w:val="24"/>
        </w:rPr>
        <w:t xml:space="preserve"> </w:t>
      </w:r>
      <w:r w:rsidRPr="00C12ECF">
        <w:rPr>
          <w:szCs w:val="24"/>
        </w:rPr>
        <w:t>evitar su repetición.</w:t>
      </w:r>
    </w:p>
    <w:p w:rsidR="00C12ECF" w:rsidRDefault="00C12ECF" w:rsidP="003467FE">
      <w:pPr>
        <w:autoSpaceDE w:val="0"/>
        <w:autoSpaceDN w:val="0"/>
        <w:adjustRightInd w:val="0"/>
        <w:jc w:val="both"/>
        <w:rPr>
          <w:szCs w:val="24"/>
        </w:rPr>
      </w:pPr>
    </w:p>
    <w:p w:rsidR="00C12ECF" w:rsidRPr="00C12ECF" w:rsidRDefault="00C12ECF" w:rsidP="003467FE">
      <w:pPr>
        <w:autoSpaceDE w:val="0"/>
        <w:autoSpaceDN w:val="0"/>
        <w:adjustRightInd w:val="0"/>
        <w:jc w:val="both"/>
        <w:rPr>
          <w:szCs w:val="24"/>
        </w:rPr>
      </w:pPr>
      <w:r w:rsidRPr="00C12ECF">
        <w:rPr>
          <w:szCs w:val="24"/>
        </w:rPr>
        <w:t>Todo ello, sin perjuicio del procedimiento a seguir en la tramitación de los partes de</w:t>
      </w:r>
      <w:r>
        <w:rPr>
          <w:szCs w:val="24"/>
        </w:rPr>
        <w:t xml:space="preserve"> </w:t>
      </w:r>
      <w:r w:rsidRPr="00C12ECF">
        <w:rPr>
          <w:szCs w:val="24"/>
        </w:rPr>
        <w:t>accidente de trabajo o enfermedad profesionales con baja médica, así como para las</w:t>
      </w:r>
      <w:r>
        <w:rPr>
          <w:szCs w:val="24"/>
        </w:rPr>
        <w:t xml:space="preserve"> </w:t>
      </w:r>
      <w:r w:rsidRPr="00C12ECF">
        <w:rPr>
          <w:szCs w:val="24"/>
        </w:rPr>
        <w:t>relaciones de accidentes sin baja médica relativos al personal,</w:t>
      </w:r>
      <w:r>
        <w:rPr>
          <w:szCs w:val="24"/>
        </w:rPr>
        <w:t xml:space="preserve"> </w:t>
      </w:r>
      <w:r w:rsidRPr="00C12ECF">
        <w:rPr>
          <w:szCs w:val="24"/>
        </w:rPr>
        <w:t>que se realizará según lo establecido en la normativa correspondiente.</w:t>
      </w:r>
    </w:p>
    <w:p w:rsidR="002A14A0" w:rsidRPr="001832EF" w:rsidRDefault="002A14A0" w:rsidP="003467FE">
      <w:pPr>
        <w:jc w:val="both"/>
      </w:pPr>
    </w:p>
    <w:p w:rsidR="002A14A0" w:rsidRPr="001832EF" w:rsidRDefault="002A14A0" w:rsidP="003467FE">
      <w:pPr>
        <w:pStyle w:val="Ttulo2"/>
        <w:numPr>
          <w:ilvl w:val="1"/>
          <w:numId w:val="2"/>
        </w:numPr>
        <w:jc w:val="both"/>
      </w:pPr>
      <w:bookmarkStart w:id="3" w:name="_Toc154554360"/>
      <w:bookmarkStart w:id="4" w:name="_Toc316491560"/>
      <w:r>
        <w:t>Alcance</w:t>
      </w:r>
      <w:bookmarkEnd w:id="3"/>
      <w:bookmarkEnd w:id="4"/>
    </w:p>
    <w:p w:rsidR="002A14A0" w:rsidRDefault="002A14A0" w:rsidP="003467FE">
      <w:pPr>
        <w:pStyle w:val="Encabezado"/>
        <w:tabs>
          <w:tab w:val="clear" w:pos="4252"/>
          <w:tab w:val="clear" w:pos="8504"/>
        </w:tabs>
        <w:jc w:val="both"/>
      </w:pPr>
    </w:p>
    <w:p w:rsidR="00471DC2" w:rsidRPr="00471DC2" w:rsidRDefault="00471DC2" w:rsidP="003467FE">
      <w:pPr>
        <w:pStyle w:val="Encabezado"/>
        <w:jc w:val="both"/>
      </w:pPr>
      <w:r w:rsidRPr="00471DC2">
        <w:t>Con carácter general se realizará esta investigación siempre que se produzca un daño</w:t>
      </w:r>
      <w:r>
        <w:t xml:space="preserve"> </w:t>
      </w:r>
      <w:r w:rsidRPr="00471DC2">
        <w:t>para la salud de algún trabajador o, aunque no se haya producido, se considere que el</w:t>
      </w:r>
      <w:r>
        <w:t xml:space="preserve"> </w:t>
      </w:r>
      <w:r w:rsidRPr="00471DC2">
        <w:t>incidente podría haber provocado consecuencias graves.</w:t>
      </w:r>
    </w:p>
    <w:p w:rsidR="002A14A0" w:rsidRDefault="002A14A0" w:rsidP="003467FE">
      <w:pPr>
        <w:pStyle w:val="Encabezado"/>
        <w:tabs>
          <w:tab w:val="clear" w:pos="4252"/>
          <w:tab w:val="clear" w:pos="8504"/>
        </w:tabs>
        <w:jc w:val="both"/>
      </w:pPr>
    </w:p>
    <w:p w:rsidR="00BB5AE6" w:rsidRDefault="002A14A0" w:rsidP="003467FE">
      <w:pPr>
        <w:pStyle w:val="Ttulo2"/>
        <w:numPr>
          <w:ilvl w:val="1"/>
          <w:numId w:val="2"/>
        </w:numPr>
        <w:jc w:val="both"/>
      </w:pPr>
      <w:bookmarkStart w:id="5" w:name="_Toc154554361"/>
      <w:bookmarkStart w:id="6" w:name="_Toc316491561"/>
      <w:r>
        <w:t>Normativa Básica de Aplicación</w:t>
      </w:r>
      <w:bookmarkEnd w:id="5"/>
      <w:bookmarkEnd w:id="6"/>
      <w:r w:rsidR="00471DC2">
        <w:t xml:space="preserve"> </w:t>
      </w:r>
    </w:p>
    <w:p w:rsidR="00BB5AE6" w:rsidRDefault="00BB5AE6" w:rsidP="003467FE">
      <w:pPr>
        <w:pStyle w:val="Ttulo2"/>
        <w:numPr>
          <w:ilvl w:val="0"/>
          <w:numId w:val="0"/>
        </w:numPr>
        <w:ind w:left="360"/>
        <w:jc w:val="both"/>
      </w:pPr>
    </w:p>
    <w:p w:rsidR="00BB5AE6" w:rsidRDefault="00BB5AE6" w:rsidP="003467FE">
      <w:pPr>
        <w:numPr>
          <w:ilvl w:val="0"/>
          <w:numId w:val="3"/>
        </w:numPr>
        <w:jc w:val="both"/>
      </w:pPr>
      <w:r>
        <w:t>Ley 31/95, 8 de noviembre de Prevención de Riesgos Laborales.</w:t>
      </w:r>
    </w:p>
    <w:p w:rsidR="00BB5AE6" w:rsidRDefault="00BB5AE6" w:rsidP="003467FE">
      <w:pPr>
        <w:numPr>
          <w:ilvl w:val="0"/>
          <w:numId w:val="3"/>
        </w:numPr>
        <w:jc w:val="both"/>
      </w:pPr>
      <w:r>
        <w:t>R.D. 39/97 de 17 enero. Reglamento de los Servicios de Prevención y las modificaciones introducidas en el R.D 604/2006.</w:t>
      </w:r>
    </w:p>
    <w:p w:rsidR="00BB5AE6" w:rsidRDefault="00BB5AE6" w:rsidP="003467FE">
      <w:pPr>
        <w:numPr>
          <w:ilvl w:val="0"/>
          <w:numId w:val="3"/>
        </w:numPr>
        <w:jc w:val="both"/>
      </w:pPr>
      <w:r>
        <w:t xml:space="preserve">Ley 54/03, de 12 de diciembre, reforma del marco normativo de </w:t>
      </w:r>
      <w:smartTag w:uri="urn:schemas-microsoft-com:office:smarttags" w:element="PersonName">
        <w:smartTagPr>
          <w:attr w:name="ProductID" w:val="la PRL"/>
        </w:smartTagPr>
        <w:r>
          <w:t>la PRL</w:t>
        </w:r>
      </w:smartTag>
    </w:p>
    <w:p w:rsidR="00BB5AE6" w:rsidRDefault="00BB5AE6" w:rsidP="003467FE">
      <w:pPr>
        <w:numPr>
          <w:ilvl w:val="0"/>
          <w:numId w:val="3"/>
        </w:numPr>
        <w:jc w:val="both"/>
      </w:pPr>
      <w:r>
        <w:t xml:space="preserve">Las disposiciones normativas que desarrollan </w:t>
      </w:r>
      <w:smartTag w:uri="urn:schemas-microsoft-com:office:smarttags" w:element="PersonName">
        <w:smartTagPr>
          <w:attr w:name="ProductID" w:val="la Ley."/>
        </w:smartTagPr>
        <w:r>
          <w:t>la Ley.</w:t>
        </w:r>
      </w:smartTag>
    </w:p>
    <w:p w:rsidR="00BB5AE6" w:rsidRDefault="00BB5AE6" w:rsidP="003467FE">
      <w:pPr>
        <w:pStyle w:val="Encabezado"/>
        <w:tabs>
          <w:tab w:val="clear" w:pos="4252"/>
          <w:tab w:val="clear" w:pos="8504"/>
        </w:tabs>
        <w:jc w:val="both"/>
      </w:pPr>
    </w:p>
    <w:p w:rsidR="003467FE" w:rsidRDefault="00BB5AE6" w:rsidP="003467FE">
      <w:pPr>
        <w:pStyle w:val="Ttulo2"/>
        <w:numPr>
          <w:ilvl w:val="1"/>
          <w:numId w:val="2"/>
        </w:numPr>
        <w:jc w:val="both"/>
      </w:pPr>
      <w:bookmarkStart w:id="7" w:name="_Toc316491562"/>
      <w:r>
        <w:t>Definiciones</w:t>
      </w:r>
      <w:bookmarkEnd w:id="7"/>
      <w:r w:rsidR="003467FE">
        <w:t xml:space="preserve"> </w:t>
      </w:r>
    </w:p>
    <w:p w:rsidR="003467FE" w:rsidRDefault="003467FE" w:rsidP="003467FE">
      <w:pPr>
        <w:pStyle w:val="Ttulo2"/>
        <w:numPr>
          <w:ilvl w:val="0"/>
          <w:numId w:val="0"/>
        </w:numPr>
        <w:ind w:left="792" w:hanging="432"/>
        <w:jc w:val="both"/>
      </w:pPr>
    </w:p>
    <w:p w:rsidR="00BB5AE6" w:rsidRPr="00BB5AE6" w:rsidRDefault="00BB5AE6" w:rsidP="003467FE">
      <w:pPr>
        <w:jc w:val="both"/>
      </w:pPr>
      <w:r w:rsidRPr="00BB5AE6">
        <w:rPr>
          <w:b/>
          <w:bCs/>
        </w:rPr>
        <w:t>Accidente de Trabajo</w:t>
      </w:r>
      <w:r w:rsidRPr="00BB5AE6">
        <w:t>: Se entiende por accidente de trabajo toda lesión corporal que el</w:t>
      </w:r>
      <w:r>
        <w:t xml:space="preserve"> </w:t>
      </w:r>
      <w:r w:rsidRPr="00BB5AE6">
        <w:t>trabajador sufra con ocasión o por consecuencia del trabajo.</w:t>
      </w:r>
    </w:p>
    <w:p w:rsidR="00BB5AE6" w:rsidRDefault="00BB5AE6" w:rsidP="003467FE">
      <w:pPr>
        <w:jc w:val="both"/>
      </w:pPr>
    </w:p>
    <w:p w:rsidR="00BB5AE6" w:rsidRPr="00BB5AE6" w:rsidRDefault="00BB5AE6" w:rsidP="003467FE">
      <w:pPr>
        <w:jc w:val="both"/>
      </w:pPr>
      <w:r w:rsidRPr="00BB5AE6">
        <w:t>Tendrán consideración de accidentes de trabajo:</w:t>
      </w:r>
    </w:p>
    <w:p w:rsidR="00BB5AE6" w:rsidRPr="00BB5AE6" w:rsidRDefault="00BB5AE6" w:rsidP="003467FE">
      <w:pPr>
        <w:jc w:val="both"/>
      </w:pPr>
      <w:r w:rsidRPr="00BB5AE6">
        <w:t>· Los que sufra el trabajador al ir o volver del trabajo.</w:t>
      </w:r>
    </w:p>
    <w:p w:rsidR="00BB5AE6" w:rsidRPr="00BB5AE6" w:rsidRDefault="00BB5AE6" w:rsidP="003467FE">
      <w:pPr>
        <w:jc w:val="both"/>
      </w:pPr>
      <w:r w:rsidRPr="00BB5AE6">
        <w:t>· Los que sufra el trabajador con ocasión o como consecuencia del desempeño</w:t>
      </w:r>
      <w:r>
        <w:t xml:space="preserve"> </w:t>
      </w:r>
      <w:r w:rsidRPr="00BB5AE6">
        <w:t>de cargos electivos de carácter sindical, así como los ocurridos al ir o volver del</w:t>
      </w:r>
      <w:r>
        <w:t xml:space="preserve"> </w:t>
      </w:r>
      <w:r w:rsidRPr="00BB5AE6">
        <w:t>lugar en que se ejerciten las funciones propias de dichos cargos.</w:t>
      </w:r>
    </w:p>
    <w:p w:rsidR="00BB5AE6" w:rsidRPr="00BB5AE6" w:rsidRDefault="00BB5AE6" w:rsidP="003467FE">
      <w:pPr>
        <w:jc w:val="both"/>
      </w:pPr>
      <w:r w:rsidRPr="00BB5AE6">
        <w:t>· Los ocurridos con ocasión o por consecuencia de las tareas que aun siendo</w:t>
      </w:r>
      <w:r>
        <w:t xml:space="preserve"> </w:t>
      </w:r>
      <w:r w:rsidRPr="00BB5AE6">
        <w:t>distintas de las de su categoría profesional, ejecute el trabajador en</w:t>
      </w:r>
      <w:r>
        <w:t xml:space="preserve"> </w:t>
      </w:r>
      <w:r w:rsidRPr="00BB5AE6">
        <w:t xml:space="preserve">cumplimiento de las </w:t>
      </w:r>
      <w:proofErr w:type="spellStart"/>
      <w:r w:rsidRPr="00BB5AE6">
        <w:t>ordenes</w:t>
      </w:r>
      <w:proofErr w:type="spellEnd"/>
      <w:r w:rsidRPr="00BB5AE6">
        <w:t xml:space="preserve"> del empresario o</w:t>
      </w:r>
      <w:r>
        <w:t xml:space="preserve"> </w:t>
      </w:r>
      <w:r w:rsidRPr="00BB5AE6">
        <w:t>espontáneamente en interés del</w:t>
      </w:r>
      <w:r>
        <w:t xml:space="preserve"> </w:t>
      </w:r>
      <w:r w:rsidRPr="00BB5AE6">
        <w:t>buen funcionamiento de la empresa.</w:t>
      </w:r>
    </w:p>
    <w:p w:rsidR="00BB5AE6" w:rsidRPr="00BB5AE6" w:rsidRDefault="00BB5AE6" w:rsidP="003467FE">
      <w:pPr>
        <w:jc w:val="both"/>
      </w:pPr>
      <w:r w:rsidRPr="00BB5AE6">
        <w:t>· Los acaecidos en actos de salvamento y en otros de naturaleza análoga cuando</w:t>
      </w:r>
      <w:r>
        <w:t xml:space="preserve"> </w:t>
      </w:r>
      <w:r w:rsidRPr="00BB5AE6">
        <w:t>unos y otros tengan conexión con el trabajo.</w:t>
      </w:r>
    </w:p>
    <w:p w:rsidR="00BB5AE6" w:rsidRPr="00BB5AE6" w:rsidRDefault="00BB5AE6" w:rsidP="003467FE">
      <w:pPr>
        <w:jc w:val="both"/>
      </w:pPr>
      <w:r w:rsidRPr="00BB5AE6">
        <w:t>· Las enfermedades, no incluidas en la definición de enfermedad profesional, que</w:t>
      </w:r>
      <w:r>
        <w:t xml:space="preserve"> </w:t>
      </w:r>
      <w:r w:rsidRPr="00BB5AE6">
        <w:t>contraiga un trabajador con motivo de la realización de su trabajo, siempre que</w:t>
      </w:r>
      <w:r>
        <w:t xml:space="preserve"> </w:t>
      </w:r>
      <w:r w:rsidRPr="00BB5AE6">
        <w:t>se pruebe que la enfermedad tuvo por causa exclusiva la ejecución del mismo.</w:t>
      </w:r>
    </w:p>
    <w:p w:rsidR="00BB5AE6" w:rsidRPr="00BB5AE6" w:rsidRDefault="00BB5AE6" w:rsidP="003467FE">
      <w:pPr>
        <w:jc w:val="both"/>
      </w:pPr>
    </w:p>
    <w:p w:rsidR="00BB5AE6" w:rsidRPr="00BB5AE6" w:rsidRDefault="00BB5AE6" w:rsidP="003467FE">
      <w:pPr>
        <w:jc w:val="both"/>
      </w:pPr>
      <w:r w:rsidRPr="00BB5AE6">
        <w:rPr>
          <w:b/>
          <w:bCs/>
        </w:rPr>
        <w:t>Actos Inseguros</w:t>
      </w:r>
      <w:r w:rsidRPr="00BB5AE6">
        <w:t>: Son aquellos comportamientos arriesgados por parte de los</w:t>
      </w:r>
      <w:r>
        <w:t xml:space="preserve"> </w:t>
      </w:r>
      <w:r w:rsidRPr="00BB5AE6">
        <w:t>trabajadores en la empresa que constituyen violaciones manifiestas de los procedimientos de</w:t>
      </w:r>
      <w:r>
        <w:t xml:space="preserve"> </w:t>
      </w:r>
      <w:r w:rsidRPr="00BB5AE6">
        <w:t>trabajo seguros.</w:t>
      </w:r>
    </w:p>
    <w:p w:rsidR="00BB5AE6" w:rsidRDefault="00BB5AE6" w:rsidP="003467FE">
      <w:pPr>
        <w:jc w:val="both"/>
        <w:rPr>
          <w:b/>
          <w:bCs/>
        </w:rPr>
      </w:pPr>
    </w:p>
    <w:p w:rsidR="00BB5AE6" w:rsidRPr="00BB5AE6" w:rsidRDefault="00BB5AE6" w:rsidP="003467FE">
      <w:pPr>
        <w:jc w:val="both"/>
      </w:pPr>
      <w:r w:rsidRPr="00BB5AE6">
        <w:rPr>
          <w:b/>
          <w:bCs/>
        </w:rPr>
        <w:t>Causas Básicas</w:t>
      </w:r>
      <w:r w:rsidRPr="00BB5AE6">
        <w:t>: son debidas a factores personales o a factores en el puesto de</w:t>
      </w:r>
      <w:r>
        <w:t xml:space="preserve"> </w:t>
      </w:r>
      <w:r w:rsidRPr="00BB5AE6">
        <w:t>trabajo.</w:t>
      </w:r>
    </w:p>
    <w:p w:rsidR="00BB5AE6" w:rsidRPr="00BB5AE6" w:rsidRDefault="00BB5AE6" w:rsidP="003467FE">
      <w:pPr>
        <w:jc w:val="both"/>
      </w:pPr>
      <w:r w:rsidRPr="00BB5AE6">
        <w:rPr>
          <w:b/>
          <w:bCs/>
        </w:rPr>
        <w:t>Causas Inmediatas</w:t>
      </w:r>
      <w:r w:rsidRPr="00BB5AE6">
        <w:t>: son las causas más visibles del accidente (el solo hecho de que</w:t>
      </w:r>
      <w:r>
        <w:t xml:space="preserve"> </w:t>
      </w:r>
      <w:r w:rsidRPr="00BB5AE6">
        <w:t>se produzcan hace presuponer que se puede producir el accidente). Son debidas a actos</w:t>
      </w:r>
      <w:r>
        <w:t xml:space="preserve"> </w:t>
      </w:r>
      <w:r w:rsidRPr="00BB5AE6">
        <w:t>inseguros o a condiciones peligrosas. Son el por qué pasan las causas inmediatas.</w:t>
      </w:r>
    </w:p>
    <w:p w:rsidR="00BB5AE6" w:rsidRDefault="00BB5AE6" w:rsidP="003467FE">
      <w:pPr>
        <w:jc w:val="both"/>
        <w:rPr>
          <w:b/>
          <w:bCs/>
        </w:rPr>
      </w:pPr>
    </w:p>
    <w:p w:rsidR="00BB5AE6" w:rsidRPr="00BB5AE6" w:rsidRDefault="00BB5AE6" w:rsidP="003467FE">
      <w:pPr>
        <w:jc w:val="both"/>
      </w:pPr>
      <w:r w:rsidRPr="00BB5AE6">
        <w:rPr>
          <w:b/>
          <w:bCs/>
        </w:rPr>
        <w:lastRenderedPageBreak/>
        <w:t>Condiciones Peligrosas</w:t>
      </w:r>
      <w:r w:rsidRPr="00BB5AE6">
        <w:t>: son las provocadas por defectos en la infraestructura de los</w:t>
      </w:r>
      <w:r>
        <w:t xml:space="preserve"> </w:t>
      </w:r>
      <w:r w:rsidRPr="00BB5AE6">
        <w:t>lugares, en las instalaciones o equipos, en las condiciones del puesto de trabajo o en los</w:t>
      </w:r>
      <w:r>
        <w:t xml:space="preserve"> </w:t>
      </w:r>
      <w:r w:rsidRPr="00BB5AE6">
        <w:t>métodos de trabajo.</w:t>
      </w:r>
    </w:p>
    <w:p w:rsidR="00BB5AE6" w:rsidRDefault="00BB5AE6" w:rsidP="003467FE">
      <w:pPr>
        <w:jc w:val="both"/>
        <w:rPr>
          <w:b/>
          <w:bCs/>
        </w:rPr>
      </w:pPr>
    </w:p>
    <w:p w:rsidR="00BB5AE6" w:rsidRPr="00BB5AE6" w:rsidRDefault="00BB5AE6" w:rsidP="003467FE">
      <w:pPr>
        <w:jc w:val="both"/>
      </w:pPr>
      <w:r w:rsidRPr="00BB5AE6">
        <w:rPr>
          <w:b/>
          <w:bCs/>
        </w:rPr>
        <w:t>Enfermedad Profesional</w:t>
      </w:r>
      <w:r w:rsidRPr="00BB5AE6">
        <w:t>: Se entenderá como enfermedad profesional la contraída a</w:t>
      </w:r>
      <w:r>
        <w:t xml:space="preserve"> </w:t>
      </w:r>
      <w:r w:rsidRPr="00BB5AE6">
        <w:t>consecuencia del trabajo ejecutado en las actividades que se especifican en el cuadro que se</w:t>
      </w:r>
      <w:r>
        <w:t xml:space="preserve"> </w:t>
      </w:r>
      <w:r w:rsidRPr="00BB5AE6">
        <w:t>aprueba por las disposiciones de aplicación y que esté provocada por la acción de los</w:t>
      </w:r>
      <w:r>
        <w:t xml:space="preserve"> </w:t>
      </w:r>
      <w:r w:rsidRPr="00BB5AE6">
        <w:t>elementos o sustancias que en dicho cuadro se indiquen para cada enfermedad profesional.</w:t>
      </w:r>
    </w:p>
    <w:p w:rsidR="00BB5AE6" w:rsidRDefault="00BB5AE6" w:rsidP="003467FE">
      <w:pPr>
        <w:jc w:val="both"/>
      </w:pPr>
      <w:r w:rsidRPr="00BB5AE6">
        <w:t>(Aprobada la nueva lista de Enfermedades Profesionales y el nuevo procedimiento de</w:t>
      </w:r>
      <w:r w:rsidR="003467FE">
        <w:t xml:space="preserve"> </w:t>
      </w:r>
      <w:r w:rsidRPr="00BB5AE6">
        <w:t>declaración y registro, entrará en vigor desde el 1 de enero de 2007)</w:t>
      </w:r>
    </w:p>
    <w:p w:rsidR="003467FE" w:rsidRPr="00BB5AE6" w:rsidRDefault="003467FE" w:rsidP="003467FE">
      <w:pPr>
        <w:jc w:val="both"/>
      </w:pPr>
    </w:p>
    <w:p w:rsidR="00BB5AE6" w:rsidRPr="00BB5AE6" w:rsidRDefault="00BB5AE6" w:rsidP="00036937">
      <w:pPr>
        <w:jc w:val="both"/>
      </w:pPr>
      <w:r w:rsidRPr="00BB5AE6">
        <w:rPr>
          <w:b/>
          <w:bCs/>
        </w:rPr>
        <w:t>Incidente de Trabajo</w:t>
      </w:r>
      <w:r w:rsidRPr="00BB5AE6">
        <w:t>: Se entiende por incidente aquellos accidentes que no hayan</w:t>
      </w:r>
      <w:r w:rsidR="003467FE">
        <w:t xml:space="preserve"> </w:t>
      </w:r>
      <w:r w:rsidRPr="00BB5AE6">
        <w:t>ocasionado lesiones a los trabajadores expuestos, también denominados “accidentes blancos”.</w:t>
      </w:r>
    </w:p>
    <w:p w:rsidR="003467FE" w:rsidRPr="003467FE" w:rsidRDefault="003467FE" w:rsidP="00036937">
      <w:pPr>
        <w:jc w:val="both"/>
      </w:pPr>
    </w:p>
    <w:p w:rsidR="00036937" w:rsidRDefault="003467FE" w:rsidP="00036937">
      <w:pPr>
        <w:pStyle w:val="Ttulo2"/>
        <w:numPr>
          <w:ilvl w:val="1"/>
          <w:numId w:val="2"/>
        </w:numPr>
        <w:jc w:val="both"/>
      </w:pPr>
      <w:bookmarkStart w:id="8" w:name="_Toc316491563"/>
      <w:r>
        <w:t>Desarrollo</w:t>
      </w:r>
      <w:bookmarkEnd w:id="8"/>
    </w:p>
    <w:p w:rsidR="00C722AE" w:rsidRDefault="00C722AE" w:rsidP="00036937">
      <w:pPr>
        <w:pStyle w:val="Encabezado"/>
        <w:jc w:val="both"/>
      </w:pPr>
    </w:p>
    <w:p w:rsidR="003467FE" w:rsidRDefault="003467FE" w:rsidP="00036937">
      <w:pPr>
        <w:pStyle w:val="Encabezado"/>
        <w:jc w:val="both"/>
      </w:pPr>
      <w:r w:rsidRPr="003467FE">
        <w:t xml:space="preserve">Para </w:t>
      </w:r>
      <w:r>
        <w:t xml:space="preserve">la investigación del accidente se han llevado a cabo </w:t>
      </w:r>
      <w:r w:rsidRPr="003467FE">
        <w:t>los siguientes pasos:</w:t>
      </w:r>
    </w:p>
    <w:p w:rsidR="003467FE" w:rsidRPr="003467FE" w:rsidRDefault="003467FE" w:rsidP="00036937">
      <w:pPr>
        <w:pStyle w:val="Encabezado"/>
        <w:jc w:val="both"/>
      </w:pPr>
    </w:p>
    <w:p w:rsidR="003467FE" w:rsidRPr="003467FE" w:rsidRDefault="003467FE" w:rsidP="00036937">
      <w:pPr>
        <w:pStyle w:val="Encabezado"/>
        <w:jc w:val="both"/>
      </w:pPr>
      <w:r w:rsidRPr="003467FE">
        <w:t>a) Se</w:t>
      </w:r>
      <w:r w:rsidR="000F511B">
        <w:t xml:space="preserve"> ha</w:t>
      </w:r>
      <w:r w:rsidRPr="003467FE">
        <w:t xml:space="preserve"> </w:t>
      </w:r>
      <w:proofErr w:type="spellStart"/>
      <w:r w:rsidRPr="003467FE">
        <w:t>contactando</w:t>
      </w:r>
      <w:proofErr w:type="spellEnd"/>
      <w:r w:rsidRPr="003467FE">
        <w:t xml:space="preserve"> con las personas que puedan aportar</w:t>
      </w:r>
      <w:r w:rsidR="000F511B">
        <w:t xml:space="preserve"> </w:t>
      </w:r>
      <w:r w:rsidRPr="003467FE">
        <w:t>información sobre lo ocurrido, desde el propio accidentado a otros testigos, si los</w:t>
      </w:r>
      <w:r w:rsidR="000F511B">
        <w:t xml:space="preserve"> </w:t>
      </w:r>
      <w:r w:rsidRPr="003467FE">
        <w:t>hubiera.</w:t>
      </w:r>
    </w:p>
    <w:p w:rsidR="003467FE" w:rsidRPr="003467FE" w:rsidRDefault="003467FE" w:rsidP="00036937">
      <w:pPr>
        <w:pStyle w:val="Encabezado"/>
        <w:jc w:val="both"/>
      </w:pPr>
      <w:r w:rsidRPr="003467FE">
        <w:t>b) Se</w:t>
      </w:r>
      <w:r w:rsidR="000F511B">
        <w:t xml:space="preserve"> ha realizado una entrevista</w:t>
      </w:r>
      <w:r w:rsidRPr="003467FE">
        <w:t xml:space="preserve"> con ellos, preferentemente de forma individual y en el lugar del</w:t>
      </w:r>
      <w:r w:rsidR="000F511B">
        <w:t xml:space="preserve"> </w:t>
      </w:r>
      <w:r w:rsidRPr="003467FE">
        <w:t>accidente.</w:t>
      </w:r>
    </w:p>
    <w:p w:rsidR="003467FE" w:rsidRPr="003467FE" w:rsidRDefault="003467FE" w:rsidP="00036937">
      <w:pPr>
        <w:pStyle w:val="Encabezado"/>
        <w:jc w:val="both"/>
      </w:pPr>
      <w:r w:rsidRPr="003467FE">
        <w:t xml:space="preserve">c) La información </w:t>
      </w:r>
      <w:r w:rsidR="000F511B">
        <w:t>obtenida hace</w:t>
      </w:r>
      <w:r w:rsidRPr="003467FE">
        <w:t xml:space="preserve"> referencia a:</w:t>
      </w:r>
    </w:p>
    <w:p w:rsidR="003467FE" w:rsidRPr="003467FE" w:rsidRDefault="003467FE" w:rsidP="00036937">
      <w:pPr>
        <w:pStyle w:val="Encabezado"/>
        <w:ind w:left="426"/>
        <w:jc w:val="both"/>
      </w:pPr>
      <w:r w:rsidRPr="003467FE">
        <w:t>· El puesto de trabajo donde se ha producido.</w:t>
      </w:r>
    </w:p>
    <w:p w:rsidR="003467FE" w:rsidRPr="003467FE" w:rsidRDefault="003467FE" w:rsidP="00036937">
      <w:pPr>
        <w:pStyle w:val="Encabezado"/>
        <w:ind w:left="426"/>
        <w:jc w:val="both"/>
      </w:pPr>
      <w:r w:rsidRPr="003467FE">
        <w:t>· Las tareas que se desarrollan en el puesto de trabajo.</w:t>
      </w:r>
    </w:p>
    <w:p w:rsidR="003467FE" w:rsidRPr="003467FE" w:rsidRDefault="003467FE" w:rsidP="00036937">
      <w:pPr>
        <w:pStyle w:val="Encabezado"/>
        <w:ind w:left="426"/>
        <w:jc w:val="both"/>
      </w:pPr>
      <w:r w:rsidRPr="003467FE">
        <w:t>· Descripción de la secuencia del accidente.</w:t>
      </w:r>
    </w:p>
    <w:p w:rsidR="003467FE" w:rsidRPr="003467FE" w:rsidRDefault="003467FE" w:rsidP="00036937">
      <w:pPr>
        <w:pStyle w:val="Encabezado"/>
        <w:jc w:val="both"/>
      </w:pPr>
      <w:r w:rsidRPr="003467FE">
        <w:t xml:space="preserve">d) Con la información obtenida se </w:t>
      </w:r>
      <w:r w:rsidR="000F511B">
        <w:t>ha cumplimentado</w:t>
      </w:r>
      <w:r w:rsidRPr="003467FE">
        <w:t xml:space="preserve"> el informe técnico de investigación</w:t>
      </w:r>
      <w:r w:rsidR="00942F1C">
        <w:t xml:space="preserve"> </w:t>
      </w:r>
      <w:r w:rsidR="000F511B">
        <w:t>que incluye</w:t>
      </w:r>
      <w:r w:rsidRPr="003467FE">
        <w:t xml:space="preserve"> un análisis:</w:t>
      </w:r>
    </w:p>
    <w:p w:rsidR="003467FE" w:rsidRPr="003467FE" w:rsidRDefault="003467FE" w:rsidP="00C722AE">
      <w:pPr>
        <w:pStyle w:val="Encabezado"/>
        <w:ind w:left="426"/>
        <w:jc w:val="both"/>
      </w:pPr>
      <w:r w:rsidRPr="003467FE">
        <w:t>· Sobre las causas inmediatas y básicas que se hayan podido</w:t>
      </w:r>
      <w:r w:rsidR="000F511B">
        <w:t xml:space="preserve"> </w:t>
      </w:r>
      <w:r w:rsidRPr="003467FE">
        <w:t>constatar o deducir.</w:t>
      </w:r>
    </w:p>
    <w:p w:rsidR="003467FE" w:rsidRDefault="003467FE" w:rsidP="00C722AE">
      <w:pPr>
        <w:pStyle w:val="Encabezado"/>
        <w:ind w:left="426"/>
        <w:jc w:val="both"/>
      </w:pPr>
      <w:r w:rsidRPr="003467FE">
        <w:t>· Acciones correctoras para eliminar o minimizar el riesgo.</w:t>
      </w:r>
    </w:p>
    <w:p w:rsidR="00036937" w:rsidRDefault="00036937" w:rsidP="00C722AE">
      <w:pPr>
        <w:pStyle w:val="Ttulo2"/>
        <w:numPr>
          <w:ilvl w:val="0"/>
          <w:numId w:val="0"/>
        </w:numPr>
        <w:ind w:left="426"/>
        <w:jc w:val="both"/>
      </w:pPr>
    </w:p>
    <w:p w:rsidR="00036937" w:rsidRDefault="00036937" w:rsidP="00036937">
      <w:pPr>
        <w:pStyle w:val="Ttulo2"/>
        <w:numPr>
          <w:ilvl w:val="1"/>
          <w:numId w:val="2"/>
        </w:numPr>
        <w:jc w:val="both"/>
      </w:pPr>
      <w:bookmarkStart w:id="9" w:name="_Toc316491564"/>
      <w:r>
        <w:t>Registro, documentación y archivo</w:t>
      </w:r>
      <w:bookmarkEnd w:id="9"/>
    </w:p>
    <w:p w:rsidR="00036937" w:rsidRPr="00BB5AE6" w:rsidRDefault="00036937" w:rsidP="00036937">
      <w:pPr>
        <w:jc w:val="both"/>
      </w:pPr>
    </w:p>
    <w:p w:rsidR="00036937" w:rsidRPr="00036937" w:rsidRDefault="00036937" w:rsidP="00036937">
      <w:pPr>
        <w:pStyle w:val="Encabezado"/>
        <w:jc w:val="both"/>
      </w:pPr>
      <w:r w:rsidRPr="00036937">
        <w:t>Una vez finalizado el informe correspondiente y determinadas las causas del accidente,</w:t>
      </w:r>
      <w:r>
        <w:t xml:space="preserve"> </w:t>
      </w:r>
      <w:r w:rsidRPr="00036937">
        <w:t xml:space="preserve">en función de las medidas propuestas, se </w:t>
      </w:r>
      <w:r w:rsidR="00C722AE">
        <w:t>aplicarán</w:t>
      </w:r>
      <w:r w:rsidRPr="00036937">
        <w:t xml:space="preserve"> las medidas indicadas, asignando</w:t>
      </w:r>
      <w:r>
        <w:t xml:space="preserve"> </w:t>
      </w:r>
      <w:r w:rsidRPr="00036937">
        <w:t>responsables,</w:t>
      </w:r>
      <w:r>
        <w:t xml:space="preserve"> </w:t>
      </w:r>
      <w:r w:rsidRPr="00036937">
        <w:t>fechas y, a ser posible, presupuesto estimado del coste que implica.</w:t>
      </w:r>
    </w:p>
    <w:p w:rsidR="00C722AE" w:rsidRDefault="00C722AE" w:rsidP="00036937">
      <w:pPr>
        <w:pStyle w:val="Encabezado"/>
        <w:jc w:val="both"/>
      </w:pPr>
    </w:p>
    <w:p w:rsidR="00036937" w:rsidRPr="00036937" w:rsidRDefault="00036937" w:rsidP="00036937">
      <w:pPr>
        <w:pStyle w:val="Encabezado"/>
        <w:jc w:val="both"/>
      </w:pPr>
      <w:r w:rsidRPr="00036937">
        <w:t>El informe de investigación y cuantos documentos puedan estar relacionados con él</w:t>
      </w:r>
      <w:r>
        <w:t xml:space="preserve"> </w:t>
      </w:r>
      <w:r w:rsidR="00C722AE">
        <w:t>serán archivados. T</w:t>
      </w:r>
      <w:r w:rsidRPr="00036937">
        <w:t xml:space="preserve">ambién se guardará </w:t>
      </w:r>
      <w:r w:rsidR="00C722AE">
        <w:t xml:space="preserve">la </w:t>
      </w:r>
      <w:r w:rsidRPr="00036937">
        <w:t>relación de accidentados, que se irá</w:t>
      </w:r>
      <w:r>
        <w:t xml:space="preserve"> </w:t>
      </w:r>
      <w:r w:rsidRPr="00036937">
        <w:t>confeccionando</w:t>
      </w:r>
      <w:r>
        <w:t xml:space="preserve"> </w:t>
      </w:r>
      <w:r w:rsidRPr="00036937">
        <w:t>por orden cronológico.</w:t>
      </w:r>
    </w:p>
    <w:p w:rsidR="00C722AE" w:rsidRDefault="00C722AE" w:rsidP="00C722AE">
      <w:pPr>
        <w:pStyle w:val="Ttulo2"/>
        <w:numPr>
          <w:ilvl w:val="0"/>
          <w:numId w:val="0"/>
        </w:numPr>
        <w:ind w:left="360"/>
        <w:jc w:val="center"/>
        <w:rPr>
          <w:szCs w:val="24"/>
        </w:rPr>
      </w:pPr>
      <w:r>
        <w:br w:type="page"/>
      </w:r>
      <w:bookmarkStart w:id="10" w:name="_Toc316491565"/>
      <w:r>
        <w:rPr>
          <w:szCs w:val="24"/>
        </w:rPr>
        <w:lastRenderedPageBreak/>
        <w:t>INVESTIGACIÓN DE ACCIDENTE / INCIDENTE</w:t>
      </w:r>
      <w:bookmarkEnd w:id="10"/>
    </w:p>
    <w:p w:rsidR="00C722AE" w:rsidRPr="003F1554" w:rsidRDefault="00C722AE" w:rsidP="00C722AE">
      <w:pPr>
        <w:jc w:val="both"/>
        <w:rPr>
          <w:b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4253"/>
        <w:gridCol w:w="850"/>
        <w:gridCol w:w="2552"/>
      </w:tblGrid>
      <w:tr w:rsidR="00C722AE" w:rsidRPr="003F1554" w:rsidTr="00CA5835">
        <w:trPr>
          <w:cantSplit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Empresa</w:t>
            </w:r>
          </w:p>
        </w:tc>
        <w:tc>
          <w:tcPr>
            <w:tcW w:w="425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22AE" w:rsidRPr="00CA5835" w:rsidRDefault="00C12BD4" w:rsidP="00CA5835">
            <w:pPr>
              <w:jc w:val="both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${</w:t>
            </w:r>
            <w:r w:rsidR="00E3440C">
              <w:rPr>
                <w:b/>
                <w:color w:val="0000FF"/>
                <w:sz w:val="20"/>
              </w:rPr>
              <w:t>EMPRESA_NOMBRE</w:t>
            </w:r>
            <w:r w:rsidR="00EA336A">
              <w:rPr>
                <w:b/>
                <w:color w:val="0000FF"/>
                <w:sz w:val="20"/>
              </w:rPr>
              <w:t>}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Sección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722AE" w:rsidRPr="00CA5835" w:rsidRDefault="00C722AE" w:rsidP="00CA5835">
            <w:pPr>
              <w:ind w:right="-49"/>
              <w:jc w:val="both"/>
              <w:rPr>
                <w:b/>
                <w:color w:val="0000FF"/>
                <w:sz w:val="20"/>
              </w:rPr>
            </w:pPr>
          </w:p>
        </w:tc>
      </w:tr>
      <w:tr w:rsidR="00C722AE" w:rsidRPr="003F1554" w:rsidTr="00CA5835">
        <w:trPr>
          <w:cantSplit/>
        </w:trPr>
        <w:tc>
          <w:tcPr>
            <w:tcW w:w="17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Centro de trabajo</w:t>
            </w:r>
          </w:p>
        </w:tc>
        <w:tc>
          <w:tcPr>
            <w:tcW w:w="7655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C722AE" w:rsidRPr="00CA5835" w:rsidRDefault="00C12BD4" w:rsidP="00CA5835">
            <w:pPr>
              <w:jc w:val="both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${</w:t>
            </w:r>
            <w:r w:rsidR="00E3440C">
              <w:rPr>
                <w:b/>
                <w:color w:val="0000FF"/>
                <w:sz w:val="20"/>
              </w:rPr>
              <w:t>EMPRESA_CENTRO</w:t>
            </w:r>
            <w:r w:rsidR="00EA336A">
              <w:rPr>
                <w:b/>
                <w:color w:val="0000FF"/>
                <w:sz w:val="20"/>
              </w:rPr>
              <w:t>}</w:t>
            </w:r>
          </w:p>
        </w:tc>
      </w:tr>
    </w:tbl>
    <w:p w:rsidR="008C1632" w:rsidRPr="00C7603E" w:rsidRDefault="008C1632" w:rsidP="008C1632">
      <w:pPr>
        <w:jc w:val="both"/>
        <w:rPr>
          <w:b/>
          <w:sz w:val="12"/>
          <w:szCs w:val="12"/>
        </w:rPr>
      </w:pPr>
    </w:p>
    <w:p w:rsidR="008C1632" w:rsidRPr="003F1554" w:rsidRDefault="008C1632" w:rsidP="008C1632">
      <w:pPr>
        <w:jc w:val="both"/>
        <w:rPr>
          <w:b/>
        </w:rPr>
      </w:pPr>
      <w:r w:rsidRPr="003F1554">
        <w:rPr>
          <w:b/>
        </w:rPr>
        <w:t>Lugar del accidente/incidente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9"/>
        <w:gridCol w:w="720"/>
        <w:gridCol w:w="1407"/>
        <w:gridCol w:w="567"/>
        <w:gridCol w:w="1786"/>
        <w:gridCol w:w="766"/>
        <w:gridCol w:w="992"/>
        <w:gridCol w:w="851"/>
      </w:tblGrid>
      <w:tr w:rsidR="008C1632" w:rsidRPr="003F1554" w:rsidTr="00CE2AC2">
        <w:trPr>
          <w:cantSplit/>
        </w:trPr>
        <w:tc>
          <w:tcPr>
            <w:tcW w:w="2479" w:type="dxa"/>
            <w:shd w:val="clear" w:color="auto" w:fill="E0E0E0"/>
          </w:tcPr>
          <w:p w:rsidR="008C1632" w:rsidRPr="007A6785" w:rsidRDefault="008C1632" w:rsidP="00CE2AC2">
            <w:pPr>
              <w:jc w:val="both"/>
              <w:rPr>
                <w:b/>
                <w:sz w:val="20"/>
              </w:rPr>
            </w:pPr>
            <w:r w:rsidRPr="007A6785">
              <w:rPr>
                <w:b/>
                <w:sz w:val="20"/>
              </w:rPr>
              <w:t>Centro de trabajo habitual</w:t>
            </w:r>
          </w:p>
        </w:tc>
        <w:tc>
          <w:tcPr>
            <w:tcW w:w="720" w:type="dxa"/>
          </w:tcPr>
          <w:p w:rsidR="008C1632" w:rsidRPr="003F1554" w:rsidRDefault="008C1632" w:rsidP="00CE2AC2">
            <w:pPr>
              <w:jc w:val="center"/>
              <w:rPr>
                <w:b/>
                <w:sz w:val="20"/>
              </w:rPr>
            </w:pPr>
          </w:p>
        </w:tc>
        <w:tc>
          <w:tcPr>
            <w:tcW w:w="1407" w:type="dxa"/>
            <w:shd w:val="clear" w:color="auto" w:fill="E0E0E0"/>
          </w:tcPr>
          <w:p w:rsidR="008C1632" w:rsidRPr="003F1554" w:rsidRDefault="008C1632" w:rsidP="00CE2AC2">
            <w:pPr>
              <w:ind w:left="2" w:hanging="2"/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Otros centros</w:t>
            </w:r>
          </w:p>
        </w:tc>
        <w:tc>
          <w:tcPr>
            <w:tcW w:w="567" w:type="dxa"/>
          </w:tcPr>
          <w:p w:rsidR="008C1632" w:rsidRPr="003F1554" w:rsidRDefault="008C1632" w:rsidP="00CE2AC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786" w:type="dxa"/>
            <w:shd w:val="clear" w:color="auto" w:fill="E0E0E0"/>
          </w:tcPr>
          <w:p w:rsidR="008C1632" w:rsidRPr="00B32707" w:rsidRDefault="008C1632" w:rsidP="00CE2AC2">
            <w:pPr>
              <w:jc w:val="both"/>
              <w:rPr>
                <w:b/>
                <w:sz w:val="20"/>
              </w:rPr>
            </w:pPr>
            <w:r w:rsidRPr="00B32707">
              <w:rPr>
                <w:b/>
                <w:sz w:val="20"/>
              </w:rPr>
              <w:t>En desplazamiento</w:t>
            </w:r>
          </w:p>
        </w:tc>
        <w:tc>
          <w:tcPr>
            <w:tcW w:w="766" w:type="dxa"/>
          </w:tcPr>
          <w:p w:rsidR="008C1632" w:rsidRPr="003F1554" w:rsidRDefault="008C1632" w:rsidP="00CE2AC2">
            <w:pPr>
              <w:jc w:val="center"/>
              <w:rPr>
                <w:b/>
                <w:sz w:val="20"/>
                <w:lang w:val="en-GB"/>
              </w:rPr>
            </w:pPr>
          </w:p>
        </w:tc>
        <w:tc>
          <w:tcPr>
            <w:tcW w:w="992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  <w:lang w:val="en-GB"/>
              </w:rPr>
              <w:t xml:space="preserve">In </w:t>
            </w:r>
            <w:proofErr w:type="spellStart"/>
            <w:r w:rsidRPr="003F1554">
              <w:rPr>
                <w:b/>
                <w:sz w:val="20"/>
                <w:lang w:val="en-GB"/>
              </w:rPr>
              <w:t>itinere</w:t>
            </w:r>
            <w:proofErr w:type="spellEnd"/>
          </w:p>
        </w:tc>
        <w:tc>
          <w:tcPr>
            <w:tcW w:w="851" w:type="dxa"/>
          </w:tcPr>
          <w:p w:rsidR="008C1632" w:rsidRPr="003F1554" w:rsidRDefault="008C1632" w:rsidP="00CE2AC2">
            <w:pPr>
              <w:jc w:val="center"/>
              <w:rPr>
                <w:b/>
                <w:sz w:val="20"/>
                <w:lang w:val="en-GB"/>
              </w:rPr>
            </w:pPr>
          </w:p>
        </w:tc>
      </w:tr>
      <w:tr w:rsidR="008C1632" w:rsidRPr="003F1554" w:rsidTr="00CE2AC2">
        <w:trPr>
          <w:cantSplit/>
        </w:trPr>
        <w:tc>
          <w:tcPr>
            <w:tcW w:w="2479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Otros Centros</w:t>
            </w:r>
          </w:p>
        </w:tc>
        <w:tc>
          <w:tcPr>
            <w:tcW w:w="7089" w:type="dxa"/>
            <w:gridSpan w:val="7"/>
          </w:tcPr>
          <w:p w:rsidR="008C1632" w:rsidRPr="003F1554" w:rsidRDefault="008C1632" w:rsidP="00CE2AC2">
            <w:pPr>
              <w:jc w:val="center"/>
              <w:rPr>
                <w:b/>
                <w:sz w:val="20"/>
                <w:lang w:val="en-GB"/>
              </w:rPr>
            </w:pPr>
          </w:p>
        </w:tc>
      </w:tr>
    </w:tbl>
    <w:p w:rsidR="008C1632" w:rsidRPr="00C7603E" w:rsidRDefault="008C1632" w:rsidP="008C1632">
      <w:pPr>
        <w:pStyle w:val="Ttulo5"/>
        <w:rPr>
          <w:sz w:val="12"/>
          <w:szCs w:val="12"/>
          <w:u w:val="none"/>
        </w:rPr>
      </w:pPr>
    </w:p>
    <w:p w:rsidR="008C1632" w:rsidRPr="003F1554" w:rsidRDefault="008C1632" w:rsidP="008C1632">
      <w:pPr>
        <w:pStyle w:val="Ttulo5"/>
        <w:rPr>
          <w:u w:val="none"/>
        </w:rPr>
      </w:pPr>
      <w:r w:rsidRPr="003F1554">
        <w:rPr>
          <w:u w:val="none"/>
        </w:rPr>
        <w:t>Datos de la persona que sufre el daño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2"/>
        <w:gridCol w:w="665"/>
        <w:gridCol w:w="2456"/>
        <w:gridCol w:w="1325"/>
        <w:gridCol w:w="1226"/>
        <w:gridCol w:w="426"/>
        <w:gridCol w:w="567"/>
        <w:gridCol w:w="1701"/>
      </w:tblGrid>
      <w:tr w:rsidR="008C1632" w:rsidRPr="003F1554" w:rsidTr="00CE2AC2">
        <w:trPr>
          <w:cantSplit/>
        </w:trPr>
        <w:tc>
          <w:tcPr>
            <w:tcW w:w="1867" w:type="dxa"/>
            <w:gridSpan w:val="2"/>
            <w:shd w:val="clear" w:color="auto" w:fill="E0E0E0"/>
          </w:tcPr>
          <w:p w:rsidR="008C1632" w:rsidRPr="00CA5835" w:rsidRDefault="008C1632" w:rsidP="00CE2AC2">
            <w:pPr>
              <w:jc w:val="both"/>
              <w:rPr>
                <w:b/>
                <w:color w:val="0000FF"/>
                <w:sz w:val="20"/>
              </w:rPr>
            </w:pPr>
            <w:r w:rsidRPr="003F1554">
              <w:rPr>
                <w:b/>
                <w:sz w:val="20"/>
              </w:rPr>
              <w:t>Nombre</w:t>
            </w:r>
            <w:r>
              <w:rPr>
                <w:b/>
                <w:sz w:val="20"/>
              </w:rPr>
              <w:t xml:space="preserve"> y Apellidos</w:t>
            </w:r>
          </w:p>
        </w:tc>
        <w:tc>
          <w:tcPr>
            <w:tcW w:w="5433" w:type="dxa"/>
            <w:gridSpan w:val="4"/>
            <w:shd w:val="clear" w:color="auto" w:fill="auto"/>
          </w:tcPr>
          <w:p w:rsidR="008C1632" w:rsidRPr="00F469C8" w:rsidRDefault="00C12BD4" w:rsidP="00CE2AC2">
            <w:pPr>
              <w:jc w:val="both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${</w:t>
            </w:r>
            <w:r w:rsidR="00E3440C">
              <w:rPr>
                <w:b/>
                <w:color w:val="0000FF"/>
                <w:sz w:val="20"/>
              </w:rPr>
              <w:t>TRABAJADOR_NOMBRE</w:t>
            </w:r>
            <w:r w:rsidR="00EA336A">
              <w:rPr>
                <w:b/>
                <w:color w:val="0000FF"/>
                <w:sz w:val="20"/>
              </w:rPr>
              <w:t>}</w:t>
            </w:r>
          </w:p>
        </w:tc>
        <w:tc>
          <w:tcPr>
            <w:tcW w:w="567" w:type="dxa"/>
            <w:shd w:val="clear" w:color="auto" w:fill="E0E0E0"/>
          </w:tcPr>
          <w:p w:rsidR="008C1632" w:rsidRPr="00CA5835" w:rsidRDefault="008C1632" w:rsidP="00CE2AC2">
            <w:pPr>
              <w:jc w:val="both"/>
              <w:rPr>
                <w:b/>
                <w:color w:val="0000FF"/>
                <w:sz w:val="20"/>
              </w:rPr>
            </w:pPr>
            <w:r>
              <w:rPr>
                <w:b/>
                <w:sz w:val="20"/>
              </w:rPr>
              <w:t>DNI</w:t>
            </w:r>
          </w:p>
        </w:tc>
        <w:tc>
          <w:tcPr>
            <w:tcW w:w="1701" w:type="dxa"/>
          </w:tcPr>
          <w:p w:rsidR="008C1632" w:rsidRPr="00CA5835" w:rsidRDefault="00C12BD4" w:rsidP="00CE2AC2">
            <w:pPr>
              <w:jc w:val="both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${</w:t>
            </w:r>
            <w:r w:rsidR="00E3440C">
              <w:rPr>
                <w:b/>
                <w:color w:val="0000FF"/>
                <w:sz w:val="20"/>
              </w:rPr>
              <w:t>TRABAJADOR_DNI</w:t>
            </w:r>
            <w:r w:rsidR="00EA336A">
              <w:rPr>
                <w:b/>
                <w:color w:val="0000FF"/>
                <w:sz w:val="20"/>
              </w:rPr>
              <w:t>}</w:t>
            </w:r>
          </w:p>
        </w:tc>
      </w:tr>
      <w:tr w:rsidR="008C1632" w:rsidRPr="003F1554" w:rsidTr="00CE2AC2">
        <w:trPr>
          <w:cantSplit/>
        </w:trPr>
        <w:tc>
          <w:tcPr>
            <w:tcW w:w="1202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Edad</w:t>
            </w:r>
          </w:p>
        </w:tc>
        <w:tc>
          <w:tcPr>
            <w:tcW w:w="665" w:type="dxa"/>
          </w:tcPr>
          <w:p w:rsidR="008C1632" w:rsidRPr="00CA5835" w:rsidRDefault="00C12BD4" w:rsidP="00CE2AC2">
            <w:pPr>
              <w:jc w:val="both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${</w:t>
            </w:r>
            <w:r w:rsidR="00E3440C">
              <w:rPr>
                <w:b/>
                <w:color w:val="0000FF"/>
                <w:sz w:val="20"/>
              </w:rPr>
              <w:t>TRABAJADOR_EDAD</w:t>
            </w:r>
            <w:r w:rsidR="00EA336A">
              <w:rPr>
                <w:b/>
                <w:color w:val="0000FF"/>
                <w:sz w:val="20"/>
              </w:rPr>
              <w:t>}</w:t>
            </w:r>
          </w:p>
        </w:tc>
        <w:tc>
          <w:tcPr>
            <w:tcW w:w="2456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Antigüedad en la empresa</w:t>
            </w:r>
          </w:p>
        </w:tc>
        <w:tc>
          <w:tcPr>
            <w:tcW w:w="1325" w:type="dxa"/>
          </w:tcPr>
          <w:p w:rsidR="008C1632" w:rsidRPr="009054A2" w:rsidRDefault="008C1632" w:rsidP="00CE2AC2">
            <w:pPr>
              <w:jc w:val="both"/>
              <w:rPr>
                <w:b/>
                <w:color w:val="0000FF"/>
                <w:sz w:val="20"/>
              </w:rPr>
            </w:pPr>
            <w:r w:rsidRPr="003F1554">
              <w:rPr>
                <w:b/>
                <w:sz w:val="20"/>
              </w:rPr>
              <w:t xml:space="preserve"> </w:t>
            </w:r>
          </w:p>
        </w:tc>
        <w:tc>
          <w:tcPr>
            <w:tcW w:w="2219" w:type="dxa"/>
            <w:gridSpan w:val="3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Antigüedad</w:t>
            </w:r>
            <w:r>
              <w:rPr>
                <w:b/>
                <w:sz w:val="20"/>
              </w:rPr>
              <w:t xml:space="preserve"> </w:t>
            </w:r>
            <w:r w:rsidRPr="003F1554">
              <w:rPr>
                <w:b/>
                <w:sz w:val="20"/>
              </w:rPr>
              <w:t>en</w:t>
            </w:r>
            <w:r>
              <w:rPr>
                <w:b/>
                <w:sz w:val="20"/>
              </w:rPr>
              <w:t xml:space="preserve"> </w:t>
            </w:r>
            <w:r w:rsidRPr="003F1554">
              <w:rPr>
                <w:b/>
                <w:sz w:val="20"/>
              </w:rPr>
              <w:t>el</w:t>
            </w:r>
            <w:r>
              <w:rPr>
                <w:b/>
                <w:sz w:val="20"/>
              </w:rPr>
              <w:t xml:space="preserve"> </w:t>
            </w:r>
            <w:r w:rsidRPr="003F1554">
              <w:rPr>
                <w:b/>
                <w:sz w:val="20"/>
              </w:rPr>
              <w:t>puesto</w:t>
            </w:r>
          </w:p>
        </w:tc>
        <w:tc>
          <w:tcPr>
            <w:tcW w:w="1701" w:type="dxa"/>
          </w:tcPr>
          <w:p w:rsidR="008C1632" w:rsidRPr="00CA5835" w:rsidRDefault="008C1632" w:rsidP="00CE2AC2">
            <w:pPr>
              <w:jc w:val="both"/>
              <w:rPr>
                <w:b/>
                <w:color w:val="0000FF"/>
                <w:sz w:val="20"/>
              </w:rPr>
            </w:pPr>
          </w:p>
        </w:tc>
      </w:tr>
      <w:tr w:rsidR="008C1632" w:rsidRPr="003F1554" w:rsidTr="00CE2AC2">
        <w:trPr>
          <w:cantSplit/>
        </w:trPr>
        <w:tc>
          <w:tcPr>
            <w:tcW w:w="1202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Ocupación</w:t>
            </w:r>
          </w:p>
        </w:tc>
        <w:tc>
          <w:tcPr>
            <w:tcW w:w="3121" w:type="dxa"/>
            <w:gridSpan w:val="2"/>
          </w:tcPr>
          <w:p w:rsidR="008C1632" w:rsidRPr="00CA5835" w:rsidRDefault="008C1632" w:rsidP="00CE2AC2">
            <w:pPr>
              <w:jc w:val="both"/>
              <w:rPr>
                <w:b/>
                <w:color w:val="0000FF"/>
                <w:sz w:val="20"/>
              </w:rPr>
            </w:pPr>
          </w:p>
        </w:tc>
        <w:tc>
          <w:tcPr>
            <w:tcW w:w="2551" w:type="dxa"/>
            <w:gridSpan w:val="2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Realizaba</w:t>
            </w:r>
            <w:r>
              <w:rPr>
                <w:b/>
                <w:sz w:val="20"/>
              </w:rPr>
              <w:t xml:space="preserve"> </w:t>
            </w:r>
            <w:r w:rsidRPr="003F1554">
              <w:rPr>
                <w:b/>
                <w:sz w:val="20"/>
              </w:rPr>
              <w:t>trabajo</w:t>
            </w:r>
            <w:r>
              <w:rPr>
                <w:b/>
                <w:sz w:val="20"/>
              </w:rPr>
              <w:t xml:space="preserve"> </w:t>
            </w:r>
            <w:r w:rsidRPr="003F1554">
              <w:rPr>
                <w:b/>
                <w:sz w:val="20"/>
              </w:rPr>
              <w:t>habitual</w:t>
            </w:r>
          </w:p>
        </w:tc>
        <w:tc>
          <w:tcPr>
            <w:tcW w:w="2694" w:type="dxa"/>
            <w:gridSpan w:val="3"/>
          </w:tcPr>
          <w:p w:rsidR="008C1632" w:rsidRPr="00CA5835" w:rsidRDefault="008C1632" w:rsidP="00CE2AC2">
            <w:pPr>
              <w:tabs>
                <w:tab w:val="left" w:pos="393"/>
              </w:tabs>
              <w:ind w:left="1"/>
              <w:jc w:val="both"/>
              <w:rPr>
                <w:b/>
                <w:color w:val="0000FF"/>
                <w:sz w:val="20"/>
              </w:rPr>
            </w:pPr>
          </w:p>
        </w:tc>
      </w:tr>
    </w:tbl>
    <w:p w:rsidR="008C1632" w:rsidRPr="00C7603E" w:rsidRDefault="008C1632" w:rsidP="008C1632">
      <w:pPr>
        <w:jc w:val="both"/>
        <w:rPr>
          <w:b/>
          <w:sz w:val="12"/>
          <w:szCs w:val="12"/>
        </w:rPr>
      </w:pPr>
    </w:p>
    <w:p w:rsidR="008C1632" w:rsidRPr="003F1554" w:rsidRDefault="008C1632" w:rsidP="008C1632">
      <w:pPr>
        <w:jc w:val="both"/>
        <w:rPr>
          <w:b/>
        </w:rPr>
      </w:pPr>
      <w:r w:rsidRPr="003F1554">
        <w:rPr>
          <w:b/>
        </w:rPr>
        <w:t>Identificación accidente/incidente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4"/>
        <w:gridCol w:w="15"/>
        <w:gridCol w:w="532"/>
        <w:gridCol w:w="225"/>
        <w:gridCol w:w="484"/>
        <w:gridCol w:w="202"/>
        <w:gridCol w:w="99"/>
        <w:gridCol w:w="111"/>
        <w:gridCol w:w="48"/>
        <w:gridCol w:w="627"/>
        <w:gridCol w:w="614"/>
        <w:gridCol w:w="171"/>
        <w:gridCol w:w="786"/>
        <w:gridCol w:w="177"/>
        <w:gridCol w:w="608"/>
        <w:gridCol w:w="441"/>
        <w:gridCol w:w="345"/>
        <w:gridCol w:w="165"/>
        <w:gridCol w:w="620"/>
        <w:gridCol w:w="231"/>
        <w:gridCol w:w="86"/>
        <w:gridCol w:w="469"/>
        <w:gridCol w:w="579"/>
        <w:gridCol w:w="206"/>
        <w:gridCol w:w="40"/>
        <w:gridCol w:w="888"/>
      </w:tblGrid>
      <w:tr w:rsidR="008C1632" w:rsidRPr="003F1554" w:rsidTr="00CE2AC2">
        <w:trPr>
          <w:cantSplit/>
        </w:trPr>
        <w:tc>
          <w:tcPr>
            <w:tcW w:w="1346" w:type="dxa"/>
            <w:gridSpan w:val="4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proofErr w:type="spellStart"/>
            <w:r w:rsidRPr="003F1554">
              <w:rPr>
                <w:b/>
                <w:sz w:val="20"/>
              </w:rPr>
              <w:t>Acc</w:t>
            </w:r>
            <w:proofErr w:type="spellEnd"/>
            <w:r w:rsidRPr="003F1554">
              <w:rPr>
                <w:b/>
                <w:sz w:val="20"/>
              </w:rPr>
              <w:t>. con baja</w:t>
            </w:r>
          </w:p>
        </w:tc>
        <w:tc>
          <w:tcPr>
            <w:tcW w:w="1169" w:type="dxa"/>
            <w:gridSpan w:val="6"/>
          </w:tcPr>
          <w:p w:rsidR="008C1632" w:rsidRPr="00CA5835" w:rsidRDefault="008C1632" w:rsidP="00CE2AC2">
            <w:pPr>
              <w:tabs>
                <w:tab w:val="left" w:pos="7088"/>
              </w:tabs>
              <w:jc w:val="center"/>
              <w:rPr>
                <w:color w:val="0000FF"/>
                <w:sz w:val="20"/>
              </w:rPr>
            </w:pPr>
          </w:p>
        </w:tc>
        <w:tc>
          <w:tcPr>
            <w:tcW w:w="1241" w:type="dxa"/>
            <w:gridSpan w:val="2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proofErr w:type="spellStart"/>
            <w:r w:rsidRPr="003F1554">
              <w:rPr>
                <w:b/>
                <w:sz w:val="20"/>
              </w:rPr>
              <w:t>Acc</w:t>
            </w:r>
            <w:proofErr w:type="spellEnd"/>
            <w:r w:rsidRPr="003F1554">
              <w:rPr>
                <w:b/>
                <w:sz w:val="20"/>
              </w:rPr>
              <w:t>. sin baja</w:t>
            </w:r>
          </w:p>
        </w:tc>
        <w:tc>
          <w:tcPr>
            <w:tcW w:w="1134" w:type="dxa"/>
            <w:gridSpan w:val="3"/>
          </w:tcPr>
          <w:p w:rsidR="008C1632" w:rsidRPr="00CA5835" w:rsidRDefault="008C1632" w:rsidP="00CE2AC2">
            <w:pPr>
              <w:tabs>
                <w:tab w:val="left" w:pos="7088"/>
              </w:tabs>
              <w:jc w:val="center"/>
              <w:rPr>
                <w:b/>
                <w:color w:val="0000FF"/>
                <w:sz w:val="20"/>
              </w:rPr>
            </w:pPr>
          </w:p>
        </w:tc>
        <w:tc>
          <w:tcPr>
            <w:tcW w:w="1559" w:type="dxa"/>
            <w:gridSpan w:val="4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proofErr w:type="spellStart"/>
            <w:r w:rsidRPr="003F1554">
              <w:rPr>
                <w:b/>
                <w:sz w:val="20"/>
              </w:rPr>
              <w:t>Acc</w:t>
            </w:r>
            <w:proofErr w:type="spellEnd"/>
            <w:r w:rsidRPr="003F1554">
              <w:rPr>
                <w:b/>
                <w:sz w:val="20"/>
              </w:rPr>
              <w:t>. sin lesiones</w:t>
            </w:r>
          </w:p>
        </w:tc>
        <w:tc>
          <w:tcPr>
            <w:tcW w:w="937" w:type="dxa"/>
            <w:gridSpan w:val="3"/>
          </w:tcPr>
          <w:p w:rsidR="008C1632" w:rsidRPr="00CA5835" w:rsidRDefault="008C1632" w:rsidP="00CE2AC2">
            <w:pPr>
              <w:tabs>
                <w:tab w:val="left" w:pos="7088"/>
              </w:tabs>
              <w:jc w:val="center"/>
              <w:rPr>
                <w:b/>
                <w:color w:val="0000FF"/>
                <w:sz w:val="20"/>
              </w:rPr>
            </w:pPr>
          </w:p>
        </w:tc>
        <w:tc>
          <w:tcPr>
            <w:tcW w:w="1048" w:type="dxa"/>
            <w:gridSpan w:val="2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Incidente</w:t>
            </w:r>
          </w:p>
        </w:tc>
        <w:tc>
          <w:tcPr>
            <w:tcW w:w="1134" w:type="dxa"/>
            <w:gridSpan w:val="3"/>
          </w:tcPr>
          <w:p w:rsidR="008C1632" w:rsidRPr="00CA5835" w:rsidRDefault="008C1632" w:rsidP="00CE2AC2">
            <w:pPr>
              <w:tabs>
                <w:tab w:val="left" w:pos="7088"/>
              </w:tabs>
              <w:jc w:val="center"/>
              <w:rPr>
                <w:b/>
                <w:color w:val="0000FF"/>
                <w:sz w:val="20"/>
              </w:rPr>
            </w:pPr>
          </w:p>
        </w:tc>
      </w:tr>
      <w:tr w:rsidR="008C1632" w:rsidRPr="003F1554" w:rsidTr="00CE2AC2">
        <w:trPr>
          <w:cantSplit/>
        </w:trPr>
        <w:tc>
          <w:tcPr>
            <w:tcW w:w="814" w:type="dxa"/>
            <w:gridSpan w:val="3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Fecha</w:t>
            </w:r>
          </w:p>
        </w:tc>
        <w:tc>
          <w:tcPr>
            <w:tcW w:w="1241" w:type="dxa"/>
            <w:gridSpan w:val="3"/>
          </w:tcPr>
          <w:p w:rsidR="008C1632" w:rsidRPr="00CA5835" w:rsidRDefault="008C1632" w:rsidP="00CE2AC2">
            <w:pPr>
              <w:tabs>
                <w:tab w:val="left" w:pos="7088"/>
              </w:tabs>
              <w:jc w:val="both"/>
              <w:rPr>
                <w:b/>
                <w:color w:val="0000FF"/>
                <w:sz w:val="20"/>
              </w:rPr>
            </w:pPr>
          </w:p>
        </w:tc>
        <w:tc>
          <w:tcPr>
            <w:tcW w:w="1701" w:type="dxa"/>
            <w:gridSpan w:val="6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Día de la semana</w:t>
            </w:r>
          </w:p>
        </w:tc>
        <w:tc>
          <w:tcPr>
            <w:tcW w:w="1134" w:type="dxa"/>
            <w:gridSpan w:val="3"/>
          </w:tcPr>
          <w:p w:rsidR="008C1632" w:rsidRPr="00CA5835" w:rsidRDefault="008C1632" w:rsidP="00CE2AC2">
            <w:pPr>
              <w:tabs>
                <w:tab w:val="left" w:pos="7088"/>
              </w:tabs>
              <w:jc w:val="both"/>
              <w:rPr>
                <w:b/>
                <w:color w:val="0000FF"/>
                <w:sz w:val="20"/>
              </w:rPr>
            </w:pPr>
          </w:p>
        </w:tc>
        <w:tc>
          <w:tcPr>
            <w:tcW w:w="1049" w:type="dxa"/>
            <w:gridSpan w:val="2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Hora día</w:t>
            </w:r>
          </w:p>
        </w:tc>
        <w:tc>
          <w:tcPr>
            <w:tcW w:w="1361" w:type="dxa"/>
            <w:gridSpan w:val="4"/>
          </w:tcPr>
          <w:p w:rsidR="008C1632" w:rsidRPr="00CA5835" w:rsidRDefault="008C1632" w:rsidP="00CE2AC2">
            <w:pPr>
              <w:tabs>
                <w:tab w:val="left" w:pos="7088"/>
              </w:tabs>
              <w:jc w:val="both"/>
              <w:rPr>
                <w:b/>
                <w:color w:val="0000FF"/>
                <w:sz w:val="20"/>
              </w:rPr>
            </w:pPr>
          </w:p>
        </w:tc>
        <w:tc>
          <w:tcPr>
            <w:tcW w:w="1380" w:type="dxa"/>
            <w:gridSpan w:val="5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Hora Jornada</w:t>
            </w:r>
          </w:p>
        </w:tc>
        <w:tc>
          <w:tcPr>
            <w:tcW w:w="888" w:type="dxa"/>
          </w:tcPr>
          <w:p w:rsidR="008C1632" w:rsidRPr="00CA5835" w:rsidRDefault="008C1632" w:rsidP="00CE2AC2">
            <w:pPr>
              <w:tabs>
                <w:tab w:val="left" w:pos="7088"/>
              </w:tabs>
              <w:jc w:val="both"/>
              <w:rPr>
                <w:b/>
                <w:color w:val="0000FF"/>
                <w:sz w:val="20"/>
              </w:rPr>
            </w:pPr>
          </w:p>
        </w:tc>
      </w:tr>
      <w:tr w:rsidR="008C1632" w:rsidRPr="003F1554" w:rsidTr="00CE2AC2">
        <w:trPr>
          <w:cantSplit/>
        </w:trPr>
        <w:tc>
          <w:tcPr>
            <w:tcW w:w="799" w:type="dxa"/>
            <w:gridSpan w:val="2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Forma</w:t>
            </w:r>
          </w:p>
        </w:tc>
        <w:tc>
          <w:tcPr>
            <w:tcW w:w="8769" w:type="dxa"/>
            <w:gridSpan w:val="25"/>
          </w:tcPr>
          <w:p w:rsidR="008C1632" w:rsidRPr="00CA5835" w:rsidRDefault="008C1632" w:rsidP="00CE2AC2">
            <w:pPr>
              <w:tabs>
                <w:tab w:val="left" w:pos="7088"/>
              </w:tabs>
              <w:jc w:val="both"/>
              <w:rPr>
                <w:b/>
                <w:color w:val="0000FF"/>
                <w:sz w:val="20"/>
              </w:rPr>
            </w:pPr>
          </w:p>
        </w:tc>
      </w:tr>
      <w:tr w:rsidR="008C1632" w:rsidRPr="003F1554" w:rsidTr="00CE2AC2">
        <w:trPr>
          <w:cantSplit/>
        </w:trPr>
        <w:tc>
          <w:tcPr>
            <w:tcW w:w="2467" w:type="dxa"/>
            <w:gridSpan w:val="9"/>
            <w:shd w:val="clear" w:color="auto" w:fill="E0E0E0"/>
          </w:tcPr>
          <w:p w:rsidR="008C1632" w:rsidRPr="003F1554" w:rsidRDefault="008C1632" w:rsidP="00CE2AC2">
            <w:pPr>
              <w:tabs>
                <w:tab w:val="left" w:pos="7088"/>
              </w:tabs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Agente material</w:t>
            </w:r>
            <w:r>
              <w:rPr>
                <w:b/>
                <w:sz w:val="20"/>
              </w:rPr>
              <w:t xml:space="preserve"> causante</w:t>
            </w:r>
          </w:p>
        </w:tc>
        <w:tc>
          <w:tcPr>
            <w:tcW w:w="7101" w:type="dxa"/>
            <w:gridSpan w:val="18"/>
          </w:tcPr>
          <w:p w:rsidR="008C1632" w:rsidRPr="00CA5835" w:rsidRDefault="008C1632" w:rsidP="00CE2AC2">
            <w:pPr>
              <w:tabs>
                <w:tab w:val="left" w:pos="7088"/>
              </w:tabs>
              <w:ind w:left="106"/>
              <w:jc w:val="both"/>
              <w:rPr>
                <w:b/>
                <w:color w:val="0000FF"/>
                <w:sz w:val="20"/>
              </w:rPr>
            </w:pPr>
          </w:p>
        </w:tc>
      </w:tr>
      <w:tr w:rsidR="008C1632" w:rsidRPr="003F1554" w:rsidTr="00CE2AC2">
        <w:trPr>
          <w:cantSplit/>
          <w:trHeight w:val="202"/>
        </w:trPr>
        <w:tc>
          <w:tcPr>
            <w:tcW w:w="2257" w:type="dxa"/>
            <w:gridSpan w:val="7"/>
            <w:tcBorders>
              <w:bottom w:val="single" w:sz="4" w:space="0" w:color="auto"/>
            </w:tcBorders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Testigos (si los hubiera)</w:t>
            </w:r>
          </w:p>
        </w:tc>
        <w:tc>
          <w:tcPr>
            <w:tcW w:w="7311" w:type="dxa"/>
            <w:gridSpan w:val="20"/>
            <w:tcBorders>
              <w:bottom w:val="single" w:sz="4" w:space="0" w:color="auto"/>
            </w:tcBorders>
          </w:tcPr>
          <w:p w:rsidR="008C1632" w:rsidRPr="00CA5835" w:rsidRDefault="008C1632" w:rsidP="00CE2AC2">
            <w:pPr>
              <w:jc w:val="both"/>
              <w:rPr>
                <w:b/>
                <w:color w:val="0000FF"/>
                <w:sz w:val="20"/>
              </w:rPr>
            </w:pPr>
          </w:p>
        </w:tc>
      </w:tr>
      <w:tr w:rsidR="008C1632" w:rsidRPr="00366333" w:rsidTr="00CE2A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76"/>
        </w:trPr>
        <w:tc>
          <w:tcPr>
            <w:tcW w:w="9568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both"/>
              <w:rPr>
                <w:b/>
                <w:sz w:val="20"/>
              </w:rPr>
            </w:pPr>
            <w:r w:rsidRPr="00B17CB3">
              <w:rPr>
                <w:b/>
                <w:sz w:val="20"/>
              </w:rPr>
              <w:t>Equipos de protección individual (</w:t>
            </w:r>
            <w:proofErr w:type="spellStart"/>
            <w:r w:rsidRPr="00B17CB3">
              <w:rPr>
                <w:b/>
                <w:sz w:val="20"/>
              </w:rPr>
              <w:t>EPI’s</w:t>
            </w:r>
            <w:proofErr w:type="spellEnd"/>
            <w:r w:rsidRPr="00B17CB3">
              <w:rPr>
                <w:b/>
                <w:sz w:val="20"/>
              </w:rPr>
              <w:t>)</w:t>
            </w:r>
          </w:p>
        </w:tc>
      </w:tr>
      <w:tr w:rsidR="008C1632" w:rsidRPr="00366333" w:rsidTr="00CE2A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08"/>
        </w:trPr>
        <w:tc>
          <w:tcPr>
            <w:tcW w:w="314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both"/>
              <w:rPr>
                <w:b/>
                <w:sz w:val="20"/>
              </w:rPr>
            </w:pPr>
            <w:r w:rsidRPr="00B17CB3">
              <w:rPr>
                <w:b/>
                <w:sz w:val="20"/>
              </w:rPr>
              <w:t>Debía usarlo</w:t>
            </w:r>
          </w:p>
        </w:tc>
        <w:tc>
          <w:tcPr>
            <w:tcW w:w="3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both"/>
              <w:rPr>
                <w:b/>
                <w:sz w:val="20"/>
              </w:rPr>
            </w:pPr>
            <w:r w:rsidRPr="00B17CB3">
              <w:rPr>
                <w:b/>
                <w:sz w:val="20"/>
              </w:rPr>
              <w:t>Lo usaba</w:t>
            </w:r>
          </w:p>
        </w:tc>
        <w:tc>
          <w:tcPr>
            <w:tcW w:w="328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both"/>
              <w:rPr>
                <w:b/>
                <w:sz w:val="20"/>
              </w:rPr>
            </w:pPr>
            <w:r w:rsidRPr="00B17CB3">
              <w:rPr>
                <w:b/>
                <w:sz w:val="20"/>
              </w:rPr>
              <w:t>Era el adecuado</w:t>
            </w:r>
          </w:p>
        </w:tc>
      </w:tr>
      <w:tr w:rsidR="008C1632" w:rsidRPr="00366333" w:rsidTr="00CE2A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08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center"/>
              <w:rPr>
                <w:b/>
                <w:sz w:val="20"/>
              </w:rPr>
            </w:pPr>
            <w:r w:rsidRPr="00B17CB3">
              <w:rPr>
                <w:b/>
                <w:sz w:val="20"/>
              </w:rPr>
              <w:t>SI</w:t>
            </w:r>
          </w:p>
        </w:tc>
        <w:tc>
          <w:tcPr>
            <w:tcW w:w="7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632" w:rsidRPr="00B17CB3" w:rsidRDefault="008C1632" w:rsidP="00CE2AC2">
            <w:pPr>
              <w:jc w:val="center"/>
              <w:rPr>
                <w:b/>
                <w:sz w:val="20"/>
              </w:rPr>
            </w:pPr>
          </w:p>
        </w:tc>
        <w:tc>
          <w:tcPr>
            <w:tcW w:w="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center"/>
              <w:rPr>
                <w:b/>
                <w:sz w:val="20"/>
              </w:rPr>
            </w:pPr>
            <w:r w:rsidRPr="00B17CB3">
              <w:rPr>
                <w:b/>
                <w:sz w:val="20"/>
              </w:rPr>
              <w:t>NO</w:t>
            </w:r>
          </w:p>
        </w:tc>
        <w:tc>
          <w:tcPr>
            <w:tcW w:w="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632" w:rsidRPr="00B17CB3" w:rsidRDefault="008C1632" w:rsidP="00CE2AC2">
            <w:pPr>
              <w:jc w:val="both"/>
              <w:rPr>
                <w:b/>
                <w:sz w:val="20"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center"/>
              <w:rPr>
                <w:b/>
                <w:sz w:val="20"/>
              </w:rPr>
            </w:pPr>
            <w:r w:rsidRPr="00B17CB3">
              <w:rPr>
                <w:b/>
                <w:sz w:val="20"/>
              </w:rPr>
              <w:t>SI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632" w:rsidRPr="00B17CB3" w:rsidRDefault="008C1632" w:rsidP="00CE2AC2">
            <w:pPr>
              <w:jc w:val="center"/>
              <w:rPr>
                <w:b/>
                <w:sz w:val="20"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center"/>
              <w:rPr>
                <w:b/>
                <w:color w:val="FFFFFF"/>
                <w:sz w:val="20"/>
              </w:rPr>
            </w:pPr>
            <w:r w:rsidRPr="00B17CB3">
              <w:rPr>
                <w:b/>
                <w:sz w:val="20"/>
              </w:rPr>
              <w:t>NO</w:t>
            </w:r>
          </w:p>
        </w:tc>
        <w:tc>
          <w:tcPr>
            <w:tcW w:w="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632" w:rsidRPr="00B17CB3" w:rsidRDefault="008C1632" w:rsidP="00CE2AC2">
            <w:pPr>
              <w:jc w:val="center"/>
              <w:rPr>
                <w:b/>
                <w:sz w:val="20"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center"/>
              <w:rPr>
                <w:b/>
                <w:sz w:val="20"/>
              </w:rPr>
            </w:pPr>
            <w:r w:rsidRPr="00B17CB3">
              <w:rPr>
                <w:b/>
                <w:sz w:val="20"/>
              </w:rPr>
              <w:t>SI</w:t>
            </w:r>
          </w:p>
        </w:tc>
        <w:tc>
          <w:tcPr>
            <w:tcW w:w="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632" w:rsidRPr="00B17CB3" w:rsidRDefault="008C1632" w:rsidP="00CE2AC2">
            <w:pPr>
              <w:jc w:val="center"/>
              <w:rPr>
                <w:b/>
                <w:sz w:val="20"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C1632" w:rsidRPr="00B17CB3" w:rsidRDefault="008C1632" w:rsidP="00CE2AC2">
            <w:pPr>
              <w:jc w:val="center"/>
              <w:rPr>
                <w:b/>
                <w:color w:val="FFFFFF"/>
                <w:sz w:val="20"/>
              </w:rPr>
            </w:pPr>
            <w:r w:rsidRPr="00B17CB3">
              <w:rPr>
                <w:b/>
                <w:sz w:val="20"/>
              </w:rPr>
              <w:t>NO</w:t>
            </w:r>
          </w:p>
        </w:tc>
        <w:tc>
          <w:tcPr>
            <w:tcW w:w="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632" w:rsidRPr="00B17CB3" w:rsidRDefault="008C1632" w:rsidP="00CE2AC2">
            <w:pPr>
              <w:jc w:val="both"/>
              <w:rPr>
                <w:b/>
                <w:sz w:val="20"/>
              </w:rPr>
            </w:pPr>
          </w:p>
        </w:tc>
      </w:tr>
      <w:tr w:rsidR="008C1632" w:rsidRPr="00366333" w:rsidTr="00CE2A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76"/>
        </w:trPr>
        <w:tc>
          <w:tcPr>
            <w:tcW w:w="9568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8C1632" w:rsidRPr="00B17CB3" w:rsidRDefault="008C1632" w:rsidP="00CE2AC2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¿</w:t>
            </w:r>
            <w:r w:rsidRPr="00B17CB3">
              <w:rPr>
                <w:b/>
                <w:sz w:val="20"/>
              </w:rPr>
              <w:t>Se ha sufrido algún tipo de accidente similar anteriormente?</w:t>
            </w:r>
          </w:p>
        </w:tc>
      </w:tr>
    </w:tbl>
    <w:p w:rsidR="008C1632" w:rsidRPr="00C7603E" w:rsidRDefault="008C1632" w:rsidP="008C1632">
      <w:pPr>
        <w:pStyle w:val="Ttulo5"/>
        <w:rPr>
          <w:sz w:val="12"/>
          <w:szCs w:val="12"/>
          <w:u w:val="none"/>
        </w:rPr>
      </w:pPr>
    </w:p>
    <w:p w:rsidR="008C1632" w:rsidRPr="003F1554" w:rsidRDefault="008C1632" w:rsidP="008C1632">
      <w:pPr>
        <w:pStyle w:val="Epgrafe"/>
        <w:rPr>
          <w:rFonts w:ascii="Times New Roman" w:hAnsi="Times New Roman"/>
        </w:rPr>
      </w:pPr>
      <w:r w:rsidRPr="003F1554">
        <w:rPr>
          <w:rFonts w:ascii="Times New Roman" w:hAnsi="Times New Roman"/>
        </w:rPr>
        <w:t>Consecuencias y resultados lesivos para la persona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1"/>
        <w:gridCol w:w="362"/>
        <w:gridCol w:w="698"/>
        <w:gridCol w:w="424"/>
        <w:gridCol w:w="781"/>
        <w:gridCol w:w="908"/>
        <w:gridCol w:w="1076"/>
        <w:gridCol w:w="1023"/>
        <w:gridCol w:w="1387"/>
        <w:gridCol w:w="1418"/>
      </w:tblGrid>
      <w:tr w:rsidR="008C1632" w:rsidRPr="003F1554" w:rsidTr="00CE2AC2">
        <w:trPr>
          <w:cantSplit/>
        </w:trPr>
        <w:tc>
          <w:tcPr>
            <w:tcW w:w="1491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Sin lesión</w:t>
            </w:r>
          </w:p>
        </w:tc>
        <w:tc>
          <w:tcPr>
            <w:tcW w:w="362" w:type="dxa"/>
            <w:shd w:val="clear" w:color="auto" w:fill="auto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</w:p>
        </w:tc>
        <w:tc>
          <w:tcPr>
            <w:tcW w:w="698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Leve</w:t>
            </w:r>
          </w:p>
        </w:tc>
        <w:tc>
          <w:tcPr>
            <w:tcW w:w="424" w:type="dxa"/>
            <w:shd w:val="clear" w:color="auto" w:fill="auto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</w:p>
        </w:tc>
        <w:tc>
          <w:tcPr>
            <w:tcW w:w="781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Grave</w:t>
            </w:r>
          </w:p>
        </w:tc>
        <w:tc>
          <w:tcPr>
            <w:tcW w:w="908" w:type="dxa"/>
            <w:shd w:val="clear" w:color="auto" w:fill="auto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</w:p>
        </w:tc>
        <w:tc>
          <w:tcPr>
            <w:tcW w:w="1076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Muy grave</w:t>
            </w:r>
          </w:p>
        </w:tc>
        <w:tc>
          <w:tcPr>
            <w:tcW w:w="1023" w:type="dxa"/>
            <w:shd w:val="clear" w:color="auto" w:fill="auto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</w:p>
        </w:tc>
        <w:tc>
          <w:tcPr>
            <w:tcW w:w="1387" w:type="dxa"/>
            <w:shd w:val="clear" w:color="auto" w:fill="E0E0E0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Fallecimiento</w:t>
            </w:r>
          </w:p>
        </w:tc>
        <w:tc>
          <w:tcPr>
            <w:tcW w:w="1418" w:type="dxa"/>
            <w:shd w:val="clear" w:color="auto" w:fill="auto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</w:p>
        </w:tc>
      </w:tr>
      <w:tr w:rsidR="008C1632" w:rsidRPr="003F1554" w:rsidTr="00CE2AC2">
        <w:trPr>
          <w:cantSplit/>
          <w:trHeight w:val="292"/>
        </w:trPr>
        <w:tc>
          <w:tcPr>
            <w:tcW w:w="2551" w:type="dxa"/>
            <w:gridSpan w:val="3"/>
            <w:shd w:val="clear" w:color="auto" w:fill="E0E0E0"/>
          </w:tcPr>
          <w:p w:rsidR="008C1632" w:rsidRPr="003F1554" w:rsidRDefault="008C1632" w:rsidP="00CE2AC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Clase de lesión/localización</w:t>
            </w:r>
          </w:p>
        </w:tc>
        <w:tc>
          <w:tcPr>
            <w:tcW w:w="7017" w:type="dxa"/>
            <w:gridSpan w:val="7"/>
            <w:shd w:val="clear" w:color="auto" w:fill="auto"/>
          </w:tcPr>
          <w:p w:rsidR="008C1632" w:rsidRPr="003F1554" w:rsidRDefault="008C1632" w:rsidP="00CE2AC2">
            <w:pPr>
              <w:jc w:val="both"/>
              <w:rPr>
                <w:b/>
                <w:sz w:val="20"/>
              </w:rPr>
            </w:pPr>
          </w:p>
        </w:tc>
      </w:tr>
    </w:tbl>
    <w:p w:rsidR="008C1632" w:rsidRPr="00C7603E" w:rsidRDefault="008C1632" w:rsidP="008C1632">
      <w:pPr>
        <w:rPr>
          <w:b/>
          <w:sz w:val="12"/>
          <w:szCs w:val="12"/>
        </w:rPr>
      </w:pPr>
    </w:p>
    <w:p w:rsidR="00C722AE" w:rsidRPr="003F1554" w:rsidRDefault="00C722AE" w:rsidP="00C722AE">
      <w:pPr>
        <w:jc w:val="both"/>
        <w:rPr>
          <w:b/>
        </w:rPr>
      </w:pPr>
      <w:r w:rsidRPr="003F1554">
        <w:rPr>
          <w:b/>
        </w:rPr>
        <w:t>DESCRIPCIÓN DEL PROCESO DE TRABAJO</w:t>
      </w:r>
    </w:p>
    <w:tbl>
      <w:tblPr>
        <w:tblW w:w="94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C722AE" w:rsidRPr="003F1554" w:rsidTr="00CA5835">
        <w:trPr>
          <w:cantSplit/>
          <w:trHeight w:val="1157"/>
        </w:trPr>
        <w:tc>
          <w:tcPr>
            <w:tcW w:w="9430" w:type="dxa"/>
          </w:tcPr>
          <w:p w:rsidR="00C722AE" w:rsidRPr="009C4BC4" w:rsidRDefault="00C722AE" w:rsidP="00CA5835">
            <w:pPr>
              <w:jc w:val="both"/>
              <w:rPr>
                <w:b/>
                <w:color w:val="FF0000"/>
                <w:sz w:val="20"/>
              </w:rPr>
            </w:pPr>
            <w:r w:rsidRPr="009C4BC4">
              <w:rPr>
                <w:b/>
                <w:color w:val="FF0000"/>
                <w:sz w:val="20"/>
              </w:rPr>
              <w:t>Describir el proceso y fases de trabajo que tenía que realizar el lesionado o afectado.</w:t>
            </w:r>
          </w:p>
          <w:p w:rsidR="00C722AE" w:rsidRPr="00CA5835" w:rsidRDefault="00C722AE" w:rsidP="00CA5835">
            <w:pPr>
              <w:jc w:val="both"/>
              <w:rPr>
                <w:b/>
                <w:color w:val="0000FF"/>
                <w:sz w:val="20"/>
              </w:rPr>
            </w:pPr>
          </w:p>
          <w:p w:rsidR="00C722AE" w:rsidRPr="00CA5835" w:rsidRDefault="00C722AE" w:rsidP="00CA5835">
            <w:pPr>
              <w:jc w:val="both"/>
              <w:rPr>
                <w:b/>
                <w:color w:val="0000FF"/>
                <w:sz w:val="20"/>
              </w:rPr>
            </w:pPr>
          </w:p>
          <w:p w:rsidR="00C722AE" w:rsidRPr="00CA5835" w:rsidRDefault="00C722AE" w:rsidP="00CA5835">
            <w:pPr>
              <w:jc w:val="both"/>
              <w:rPr>
                <w:color w:val="0000FF"/>
                <w:sz w:val="20"/>
              </w:rPr>
            </w:pPr>
          </w:p>
          <w:p w:rsidR="00C722AE" w:rsidRPr="00CA5835" w:rsidRDefault="00C722AE" w:rsidP="00CA5835">
            <w:pPr>
              <w:jc w:val="both"/>
              <w:rPr>
                <w:b/>
                <w:color w:val="0000FF"/>
                <w:sz w:val="20"/>
              </w:rPr>
            </w:pPr>
          </w:p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</w:p>
        </w:tc>
      </w:tr>
    </w:tbl>
    <w:p w:rsidR="00C722AE" w:rsidRPr="003F1554" w:rsidRDefault="00C722AE" w:rsidP="00C722AE">
      <w:pPr>
        <w:jc w:val="both"/>
        <w:rPr>
          <w:b/>
          <w:sz w:val="20"/>
        </w:rPr>
      </w:pPr>
    </w:p>
    <w:p w:rsidR="00C722AE" w:rsidRPr="003F1554" w:rsidRDefault="00C722AE" w:rsidP="00C722AE">
      <w:pPr>
        <w:jc w:val="both"/>
        <w:rPr>
          <w:b/>
        </w:rPr>
      </w:pPr>
      <w:r w:rsidRPr="003F1554">
        <w:rPr>
          <w:b/>
        </w:rPr>
        <w:t xml:space="preserve">DESCRIPCIÓN DETALLADA DE </w:t>
      </w:r>
      <w:smartTag w:uri="urn:schemas-microsoft-com:office:smarttags" w:element="PersonName">
        <w:smartTagPr>
          <w:attr w:name="ProductID" w:val="LA SECUENCIA DEL"/>
        </w:smartTagPr>
        <w:r w:rsidRPr="003F1554">
          <w:rPr>
            <w:b/>
          </w:rPr>
          <w:t>LA SECUENCIA DEL</w:t>
        </w:r>
      </w:smartTag>
      <w:r w:rsidRPr="003F1554">
        <w:rPr>
          <w:b/>
        </w:rPr>
        <w:t xml:space="preserve"> ACCIDENTE/INCIDENTE</w:t>
      </w:r>
    </w:p>
    <w:tbl>
      <w:tblPr>
        <w:tblW w:w="94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C722AE" w:rsidRPr="003F1554" w:rsidTr="009C4BC4">
        <w:trPr>
          <w:cantSplit/>
          <w:trHeight w:val="1319"/>
        </w:trPr>
        <w:tc>
          <w:tcPr>
            <w:tcW w:w="9430" w:type="dxa"/>
          </w:tcPr>
          <w:p w:rsidR="00C722AE" w:rsidRPr="009C4BC4" w:rsidRDefault="00C722AE" w:rsidP="00CA5835">
            <w:pPr>
              <w:jc w:val="both"/>
              <w:rPr>
                <w:b/>
                <w:color w:val="FF0000"/>
                <w:sz w:val="20"/>
              </w:rPr>
            </w:pPr>
            <w:r w:rsidRPr="009C4BC4">
              <w:rPr>
                <w:b/>
                <w:color w:val="FF0000"/>
                <w:sz w:val="20"/>
              </w:rPr>
              <w:t>Descripción clara de la secuencia del accidente (anexar fotografías, croquis, cuando sea necesario)</w:t>
            </w:r>
          </w:p>
          <w:p w:rsidR="00C722AE" w:rsidRPr="00953999" w:rsidRDefault="00C722AE" w:rsidP="00CA5835">
            <w:pPr>
              <w:jc w:val="both"/>
              <w:rPr>
                <w:b/>
                <w:color w:val="0000FF"/>
                <w:sz w:val="20"/>
              </w:rPr>
            </w:pPr>
          </w:p>
          <w:p w:rsidR="00C722AE" w:rsidRPr="003F1554" w:rsidRDefault="00C722AE" w:rsidP="009C4BC4">
            <w:pPr>
              <w:jc w:val="both"/>
              <w:rPr>
                <w:b/>
                <w:sz w:val="20"/>
              </w:rPr>
            </w:pPr>
          </w:p>
        </w:tc>
      </w:tr>
    </w:tbl>
    <w:p w:rsidR="005B278D" w:rsidRDefault="005B278D" w:rsidP="00C722AE">
      <w:pPr>
        <w:rPr>
          <w:b/>
          <w:sz w:val="20"/>
        </w:rPr>
      </w:pPr>
    </w:p>
    <w:p w:rsidR="009C4BC4" w:rsidRPr="00A63370" w:rsidRDefault="009C4BC4" w:rsidP="009C4BC4">
      <w:pPr>
        <w:rPr>
          <w:b/>
          <w:sz w:val="20"/>
        </w:rPr>
      </w:pPr>
    </w:p>
    <w:p w:rsidR="009C4BC4" w:rsidRPr="009C4BC4" w:rsidRDefault="009C4BC4" w:rsidP="009C4BC4">
      <w:pPr>
        <w:jc w:val="both"/>
        <w:rPr>
          <w:b/>
          <w:szCs w:val="24"/>
        </w:rPr>
      </w:pPr>
      <w:r w:rsidRPr="009C4BC4">
        <w:rPr>
          <w:b/>
          <w:szCs w:val="24"/>
        </w:rPr>
        <w:t>DESCRIPCIÓN DEL LUGAR DEL ACCIDENTE</w:t>
      </w:r>
    </w:p>
    <w:tbl>
      <w:tblPr>
        <w:tblW w:w="94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9C4BC4" w:rsidRPr="001B6009" w:rsidTr="001301AE">
        <w:trPr>
          <w:cantSplit/>
          <w:trHeight w:val="460"/>
        </w:trPr>
        <w:tc>
          <w:tcPr>
            <w:tcW w:w="9430" w:type="dxa"/>
          </w:tcPr>
          <w:p w:rsidR="009C4BC4" w:rsidRPr="001B6009" w:rsidRDefault="009C4BC4" w:rsidP="001301AE">
            <w:pPr>
              <w:jc w:val="both"/>
              <w:rPr>
                <w:color w:val="0000FF"/>
                <w:sz w:val="20"/>
              </w:rPr>
            </w:pPr>
          </w:p>
        </w:tc>
      </w:tr>
    </w:tbl>
    <w:p w:rsidR="009C4BC4" w:rsidRDefault="009C4BC4" w:rsidP="009C4BC4">
      <w:pPr>
        <w:rPr>
          <w:b/>
          <w:sz w:val="20"/>
        </w:rPr>
      </w:pPr>
    </w:p>
    <w:p w:rsidR="009C4BC4" w:rsidRPr="009C4BC4" w:rsidRDefault="009C4BC4" w:rsidP="009C4BC4">
      <w:pPr>
        <w:jc w:val="both"/>
        <w:rPr>
          <w:b/>
          <w:szCs w:val="24"/>
        </w:rPr>
      </w:pPr>
      <w:r w:rsidRPr="009C4BC4">
        <w:rPr>
          <w:b/>
          <w:szCs w:val="24"/>
        </w:rPr>
        <w:t>IDENTIFICACION DEL EQUIPO DE TRABAJO</w:t>
      </w:r>
    </w:p>
    <w:tbl>
      <w:tblPr>
        <w:tblW w:w="94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9C4BC4" w:rsidRPr="001B6009" w:rsidTr="001301AE">
        <w:trPr>
          <w:cantSplit/>
          <w:trHeight w:val="460"/>
        </w:trPr>
        <w:tc>
          <w:tcPr>
            <w:tcW w:w="9430" w:type="dxa"/>
          </w:tcPr>
          <w:p w:rsidR="009C4BC4" w:rsidRPr="001B6009" w:rsidRDefault="009C4BC4" w:rsidP="001301AE">
            <w:pPr>
              <w:jc w:val="both"/>
              <w:rPr>
                <w:color w:val="0000FF"/>
                <w:sz w:val="20"/>
              </w:rPr>
            </w:pPr>
          </w:p>
        </w:tc>
      </w:tr>
    </w:tbl>
    <w:p w:rsidR="009C4BC4" w:rsidRDefault="009C4BC4" w:rsidP="009C4BC4">
      <w:pPr>
        <w:rPr>
          <w:b/>
          <w:sz w:val="20"/>
        </w:rPr>
      </w:pPr>
    </w:p>
    <w:p w:rsidR="00C722AE" w:rsidRPr="003F1554" w:rsidRDefault="00C722AE" w:rsidP="00C722AE">
      <w:pPr>
        <w:rPr>
          <w:b/>
          <w:sz w:val="20"/>
        </w:rPr>
      </w:pPr>
      <w:r>
        <w:rPr>
          <w:b/>
          <w:sz w:val="20"/>
        </w:rPr>
        <w:br w:type="page"/>
      </w:r>
    </w:p>
    <w:p w:rsidR="00C722AE" w:rsidRPr="003F1554" w:rsidRDefault="00C722AE" w:rsidP="00C722AE">
      <w:pPr>
        <w:rPr>
          <w:b/>
          <w:szCs w:val="24"/>
        </w:rPr>
      </w:pPr>
      <w:r w:rsidRPr="003F1554">
        <w:rPr>
          <w:b/>
          <w:szCs w:val="24"/>
        </w:rPr>
        <w:lastRenderedPageBreak/>
        <w:t>ANÁLISIS DE LAS CAUSAS</w:t>
      </w: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4"/>
        <w:gridCol w:w="285"/>
        <w:gridCol w:w="4321"/>
        <w:gridCol w:w="356"/>
      </w:tblGrid>
      <w:tr w:rsidR="00C722AE" w:rsidRPr="003F1554" w:rsidTr="00CA5835">
        <w:trPr>
          <w:cantSplit/>
        </w:trPr>
        <w:tc>
          <w:tcPr>
            <w:tcW w:w="9426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center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CAUSAS INMEDIATAS DE LOS ACCIDENTES/INCIDENTES</w:t>
            </w: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474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center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Actos inseguros</w:t>
            </w:r>
          </w:p>
        </w:tc>
        <w:tc>
          <w:tcPr>
            <w:tcW w:w="46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center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Condiciones peligrosas</w:t>
            </w: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top w:val="nil"/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Operar equipos sin autorización</w:t>
            </w:r>
          </w:p>
        </w:tc>
        <w:tc>
          <w:tcPr>
            <w:tcW w:w="285" w:type="dxa"/>
            <w:tcBorders>
              <w:top w:val="nil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tcBorders>
              <w:top w:val="nil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Lugares de trabajo inseguros</w:t>
            </w:r>
          </w:p>
        </w:tc>
        <w:tc>
          <w:tcPr>
            <w:tcW w:w="356" w:type="dxa"/>
            <w:tcBorders>
              <w:top w:val="nil"/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Trabajar sin señalizar o advertir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Peligro de incendio y explosión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Trabajar sin proteger o asegurar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Falta de orden, limpieza o mantenimiento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Trabajar a un ritmo inseguro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Ventilación deficiente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Inutilizar los dispositivos de seguridad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Iluminación deficiente o excesiva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Operar en equipos en funcionamiento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Instalaciones, maquinaria o equipos inseguros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Utilizar inadecuadamente los equipos de trabajo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Herramientas o útiles inadecuados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No usar adecuadamente la protección personal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Equipo de protección personal inadecuado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  <w:lang w:val="pt-BR"/>
              </w:rPr>
            </w:pPr>
            <w:r w:rsidRPr="00693A21">
              <w:rPr>
                <w:sz w:val="18"/>
                <w:szCs w:val="18"/>
              </w:rPr>
              <w:t>Situar, guardar o almacenar incorrectamente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  <w:lang w:val="pt-BR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Almacenamiento o manutención incorrectos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Manejo inadecuado de materiales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Procesos inadecuados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Posición, postura o sobreesfuerzos inadecuados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Exposición a contaminantes químicos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Imprudencias; negligencias; influencia del alcohol, drogas</w:t>
            </w: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Exposición a ruidos y vibraciones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5" w:type="dxa"/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Exposición a temperaturas extremas o inadecuadas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bottom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8"/>
                <w:szCs w:val="18"/>
              </w:rPr>
            </w:pPr>
          </w:p>
        </w:tc>
        <w:tc>
          <w:tcPr>
            <w:tcW w:w="4321" w:type="dxa"/>
            <w:tcBorders>
              <w:bottom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Exposición a radiaciones</w:t>
            </w:r>
          </w:p>
        </w:tc>
        <w:tc>
          <w:tcPr>
            <w:tcW w:w="356" w:type="dxa"/>
            <w:tcBorders>
              <w:bottom w:val="single" w:sz="12" w:space="0" w:color="auto"/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rPr>
          <w:cantSplit/>
        </w:trPr>
        <w:tc>
          <w:tcPr>
            <w:tcW w:w="9426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center"/>
              <w:rPr>
                <w:b/>
                <w:sz w:val="18"/>
                <w:szCs w:val="18"/>
              </w:rPr>
            </w:pPr>
            <w:r w:rsidRPr="003F1554">
              <w:rPr>
                <w:b/>
                <w:sz w:val="18"/>
                <w:szCs w:val="18"/>
              </w:rPr>
              <w:t>CAUSAS BÁSICAS DE LOS ACCIDENTES/INCIDENTES</w:t>
            </w: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474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center"/>
              <w:rPr>
                <w:b/>
                <w:sz w:val="18"/>
                <w:szCs w:val="18"/>
              </w:rPr>
            </w:pPr>
            <w:r w:rsidRPr="003F1554">
              <w:rPr>
                <w:b/>
                <w:sz w:val="18"/>
                <w:szCs w:val="18"/>
              </w:rPr>
              <w:t>Factores personales</w:t>
            </w:r>
          </w:p>
        </w:tc>
        <w:tc>
          <w:tcPr>
            <w:tcW w:w="46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center"/>
              <w:rPr>
                <w:b/>
                <w:sz w:val="18"/>
                <w:szCs w:val="18"/>
              </w:rPr>
            </w:pPr>
            <w:r w:rsidRPr="003F1554">
              <w:rPr>
                <w:b/>
                <w:sz w:val="18"/>
                <w:szCs w:val="18"/>
              </w:rPr>
              <w:t>Factores de la organización del trabajo</w:t>
            </w: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top w:val="nil"/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Falta de aptitud del trabajador física o psicológica</w:t>
            </w:r>
          </w:p>
        </w:tc>
        <w:tc>
          <w:tcPr>
            <w:tcW w:w="285" w:type="dxa"/>
            <w:tcBorders>
              <w:top w:val="nil"/>
            </w:tcBorders>
          </w:tcPr>
          <w:p w:rsidR="00C722AE" w:rsidRPr="003F1554" w:rsidRDefault="00C722AE" w:rsidP="00CA58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21" w:type="dxa"/>
            <w:tcBorders>
              <w:top w:val="nil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Inadecuada gestión de la prevención</w:t>
            </w:r>
          </w:p>
        </w:tc>
        <w:tc>
          <w:tcPr>
            <w:tcW w:w="356" w:type="dxa"/>
            <w:tcBorders>
              <w:top w:val="nil"/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Falta de formación</w:t>
            </w:r>
          </w:p>
        </w:tc>
        <w:tc>
          <w:tcPr>
            <w:tcW w:w="285" w:type="dxa"/>
          </w:tcPr>
          <w:p w:rsidR="00C722AE" w:rsidRPr="003F1554" w:rsidRDefault="00C722AE" w:rsidP="00CA58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Diseño inadecuado del puesto de trabajo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Falta de práctica o experiencia</w:t>
            </w:r>
          </w:p>
        </w:tc>
        <w:tc>
          <w:tcPr>
            <w:tcW w:w="285" w:type="dxa"/>
          </w:tcPr>
          <w:p w:rsidR="00C722AE" w:rsidRPr="003F1554" w:rsidRDefault="00C722AE" w:rsidP="00CA58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Inadecuado sistema de compras y gestión del producto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Excesivas exigencias físicas</w:t>
            </w:r>
          </w:p>
        </w:tc>
        <w:tc>
          <w:tcPr>
            <w:tcW w:w="285" w:type="dxa"/>
          </w:tcPr>
          <w:p w:rsidR="00C722AE" w:rsidRPr="003F1554" w:rsidRDefault="00C722AE" w:rsidP="00CA58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Inadecuado sistema de mantenimiento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Excesivas exigencias mentales</w:t>
            </w:r>
          </w:p>
        </w:tc>
        <w:tc>
          <w:tcPr>
            <w:tcW w:w="285" w:type="dxa"/>
          </w:tcPr>
          <w:p w:rsidR="00C722AE" w:rsidRPr="003F1554" w:rsidRDefault="00C722AE" w:rsidP="00CA58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21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Materiales, equipos o herramientas inadecuadas a la tarea</w:t>
            </w:r>
          </w:p>
        </w:tc>
        <w:tc>
          <w:tcPr>
            <w:tcW w:w="356" w:type="dxa"/>
            <w:tcBorders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Falta de motivación</w:t>
            </w:r>
          </w:p>
        </w:tc>
        <w:tc>
          <w:tcPr>
            <w:tcW w:w="285" w:type="dxa"/>
            <w:tcBorders>
              <w:bottom w:val="nil"/>
            </w:tcBorders>
          </w:tcPr>
          <w:p w:rsidR="00C722AE" w:rsidRPr="003F1554" w:rsidRDefault="00C722AE" w:rsidP="00CA58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21" w:type="dxa"/>
            <w:tcBorders>
              <w:bottom w:val="nil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Instrucciones de trabajo inadecuada</w:t>
            </w:r>
          </w:p>
        </w:tc>
        <w:tc>
          <w:tcPr>
            <w:tcW w:w="356" w:type="dxa"/>
            <w:tcBorders>
              <w:bottom w:val="single" w:sz="8" w:space="0" w:color="auto"/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left w:val="single" w:sz="12" w:space="0" w:color="auto"/>
              <w:bottom w:val="nil"/>
              <w:right w:val="nil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Exceso de confianza</w:t>
            </w:r>
          </w:p>
        </w:tc>
        <w:tc>
          <w:tcPr>
            <w:tcW w:w="2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C722AE" w:rsidRPr="003F1554" w:rsidRDefault="00C722AE" w:rsidP="00CA58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21" w:type="dxa"/>
            <w:tcBorders>
              <w:left w:val="nil"/>
              <w:bottom w:val="nil"/>
              <w:right w:val="nil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  <w:r w:rsidRPr="003F1554">
              <w:rPr>
                <w:sz w:val="18"/>
                <w:szCs w:val="18"/>
              </w:rPr>
              <w:t>Empleo indebido del equipo</w:t>
            </w:r>
          </w:p>
        </w:tc>
        <w:tc>
          <w:tcPr>
            <w:tcW w:w="356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  <w:tr w:rsidR="00C722AE" w:rsidRPr="003F1554" w:rsidTr="00CA58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6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22AE" w:rsidRPr="003F1554" w:rsidRDefault="00C722AE" w:rsidP="00CA58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2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722AE" w:rsidRPr="00CA5835" w:rsidRDefault="00C722AE" w:rsidP="00CA5835">
            <w:pPr>
              <w:jc w:val="center"/>
              <w:rPr>
                <w:color w:val="0000FF"/>
                <w:sz w:val="16"/>
              </w:rPr>
            </w:pPr>
          </w:p>
        </w:tc>
      </w:tr>
    </w:tbl>
    <w:p w:rsidR="00C722AE" w:rsidRDefault="00C722AE" w:rsidP="00C722AE">
      <w:pPr>
        <w:pStyle w:val="Ttulo5"/>
        <w:rPr>
          <w:u w:val="none"/>
        </w:rPr>
      </w:pPr>
    </w:p>
    <w:p w:rsidR="00C722AE" w:rsidRPr="003F1554" w:rsidRDefault="00C722AE" w:rsidP="00C722AE">
      <w:pPr>
        <w:pStyle w:val="Ttulo5"/>
        <w:rPr>
          <w:u w:val="none"/>
        </w:rPr>
      </w:pPr>
      <w:r>
        <w:rPr>
          <w:u w:val="none"/>
        </w:rPr>
        <w:t>EVALUACIÓN DE RIESGOS</w:t>
      </w:r>
    </w:p>
    <w:tbl>
      <w:tblPr>
        <w:tblW w:w="94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4"/>
        <w:gridCol w:w="537"/>
        <w:gridCol w:w="854"/>
        <w:gridCol w:w="1136"/>
        <w:gridCol w:w="148"/>
        <w:gridCol w:w="174"/>
        <w:gridCol w:w="1100"/>
        <w:gridCol w:w="105"/>
        <w:gridCol w:w="1593"/>
        <w:gridCol w:w="282"/>
        <w:gridCol w:w="479"/>
        <w:gridCol w:w="655"/>
        <w:gridCol w:w="425"/>
        <w:gridCol w:w="1134"/>
      </w:tblGrid>
      <w:tr w:rsidR="00891B01" w:rsidRPr="003F1554" w:rsidTr="00891B01">
        <w:tc>
          <w:tcPr>
            <w:tcW w:w="4858" w:type="dxa"/>
            <w:gridSpan w:val="8"/>
            <w:shd w:val="clear" w:color="auto" w:fill="E0E0E0"/>
          </w:tcPr>
          <w:p w:rsidR="00891B01" w:rsidRPr="003F1554" w:rsidRDefault="00891B01" w:rsidP="00891B01">
            <w:pPr>
              <w:ind w:right="7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¿Es preciso revisar o realizar una nueva evaluación?</w:t>
            </w:r>
          </w:p>
        </w:tc>
        <w:tc>
          <w:tcPr>
            <w:tcW w:w="4568" w:type="dxa"/>
            <w:gridSpan w:val="6"/>
            <w:shd w:val="clear" w:color="auto" w:fill="auto"/>
          </w:tcPr>
          <w:p w:rsidR="00891B01" w:rsidRPr="00891B01" w:rsidRDefault="00891B01" w:rsidP="00CA5835">
            <w:pPr>
              <w:jc w:val="both"/>
              <w:rPr>
                <w:b/>
                <w:color w:val="0000FF"/>
                <w:sz w:val="20"/>
              </w:rPr>
            </w:pPr>
          </w:p>
        </w:tc>
      </w:tr>
      <w:tr w:rsidR="00891B01" w:rsidRPr="003F1554" w:rsidTr="00891B01">
        <w:tc>
          <w:tcPr>
            <w:tcW w:w="804" w:type="dxa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Riesgo</w:t>
            </w:r>
          </w:p>
        </w:tc>
        <w:tc>
          <w:tcPr>
            <w:tcW w:w="8622" w:type="dxa"/>
            <w:gridSpan w:val="13"/>
            <w:tcBorders>
              <w:top w:val="single" w:sz="8" w:space="0" w:color="auto"/>
            </w:tcBorders>
          </w:tcPr>
          <w:p w:rsidR="00C722AE" w:rsidRPr="00891B01" w:rsidRDefault="00C722AE" w:rsidP="00CA5835">
            <w:pPr>
              <w:jc w:val="both"/>
              <w:rPr>
                <w:b/>
                <w:color w:val="0000FF"/>
                <w:sz w:val="20"/>
              </w:rPr>
            </w:pPr>
          </w:p>
        </w:tc>
      </w:tr>
      <w:tr w:rsidR="00891B01" w:rsidRPr="003F1554" w:rsidTr="00891B01">
        <w:tc>
          <w:tcPr>
            <w:tcW w:w="9426" w:type="dxa"/>
            <w:gridSpan w:val="14"/>
            <w:shd w:val="clear" w:color="auto" w:fill="E0E0E0"/>
          </w:tcPr>
          <w:p w:rsidR="00C722AE" w:rsidRPr="003F1554" w:rsidRDefault="00C722AE" w:rsidP="00CA5835">
            <w:pPr>
              <w:jc w:val="center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ESTIMACIÓN ANTES DE APLICAR ACCIONES CORRECTORAS</w:t>
            </w:r>
          </w:p>
        </w:tc>
      </w:tr>
      <w:tr w:rsidR="00891B01" w:rsidRPr="003F1554" w:rsidTr="00891B01">
        <w:tc>
          <w:tcPr>
            <w:tcW w:w="1341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Probabilidad</w:t>
            </w:r>
          </w:p>
        </w:tc>
        <w:tc>
          <w:tcPr>
            <w:tcW w:w="1990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C722AE" w:rsidRPr="00891B01" w:rsidRDefault="00C722AE" w:rsidP="00CA5835">
            <w:pPr>
              <w:jc w:val="both"/>
              <w:rPr>
                <w:b/>
                <w:color w:val="0000FF"/>
                <w:sz w:val="20"/>
              </w:rPr>
            </w:pPr>
          </w:p>
        </w:tc>
        <w:tc>
          <w:tcPr>
            <w:tcW w:w="1422" w:type="dxa"/>
            <w:gridSpan w:val="3"/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Severidad</w:t>
            </w:r>
          </w:p>
        </w:tc>
        <w:tc>
          <w:tcPr>
            <w:tcW w:w="1980" w:type="dxa"/>
            <w:gridSpan w:val="3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gridSpan w:val="2"/>
            <w:shd w:val="clear" w:color="auto" w:fill="E0E0E0"/>
          </w:tcPr>
          <w:p w:rsidR="00C722AE" w:rsidRPr="003F1554" w:rsidRDefault="00891B01" w:rsidP="00891B01">
            <w:pPr>
              <w:ind w:left="195" w:hanging="19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Valoración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</w:p>
        </w:tc>
      </w:tr>
      <w:tr w:rsidR="00891B01" w:rsidRPr="003F1554" w:rsidTr="00891B01">
        <w:tc>
          <w:tcPr>
            <w:tcW w:w="2195" w:type="dxa"/>
            <w:gridSpan w:val="3"/>
            <w:tcBorders>
              <w:top w:val="single" w:sz="8" w:space="0" w:color="auto"/>
              <w:bottom w:val="single" w:sz="8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ind w:right="-143"/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 xml:space="preserve">Inicio acción correctora                                      </w:t>
            </w:r>
          </w:p>
        </w:tc>
        <w:tc>
          <w:tcPr>
            <w:tcW w:w="1458" w:type="dxa"/>
            <w:gridSpan w:val="3"/>
            <w:tcBorders>
              <w:bottom w:val="single" w:sz="8" w:space="0" w:color="auto"/>
            </w:tcBorders>
          </w:tcPr>
          <w:p w:rsidR="00C722AE" w:rsidRPr="003F1554" w:rsidRDefault="00C722AE" w:rsidP="00CA5835">
            <w:pPr>
              <w:ind w:right="-143"/>
              <w:jc w:val="both"/>
              <w:rPr>
                <w:b/>
                <w:sz w:val="20"/>
              </w:rPr>
            </w:pPr>
          </w:p>
        </w:tc>
        <w:tc>
          <w:tcPr>
            <w:tcW w:w="2798" w:type="dxa"/>
            <w:gridSpan w:val="3"/>
            <w:tcBorders>
              <w:bottom w:val="single" w:sz="8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ind w:right="-143"/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Fecha de término prevista</w:t>
            </w:r>
          </w:p>
        </w:tc>
        <w:tc>
          <w:tcPr>
            <w:tcW w:w="761" w:type="dxa"/>
            <w:gridSpan w:val="2"/>
            <w:tcBorders>
              <w:bottom w:val="single" w:sz="8" w:space="0" w:color="auto"/>
            </w:tcBorders>
          </w:tcPr>
          <w:p w:rsidR="00C722AE" w:rsidRPr="003F1554" w:rsidRDefault="00C722AE" w:rsidP="00CA5835">
            <w:pPr>
              <w:ind w:right="-143"/>
              <w:jc w:val="both"/>
              <w:rPr>
                <w:b/>
                <w:sz w:val="20"/>
              </w:rPr>
            </w:pPr>
          </w:p>
        </w:tc>
        <w:tc>
          <w:tcPr>
            <w:tcW w:w="1080" w:type="dxa"/>
            <w:gridSpan w:val="2"/>
            <w:tcBorders>
              <w:bottom w:val="single" w:sz="8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ind w:right="-143"/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Fecha real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:rsidR="00C722AE" w:rsidRPr="003F1554" w:rsidRDefault="00C722AE" w:rsidP="00CA5835">
            <w:pPr>
              <w:ind w:right="-143"/>
              <w:jc w:val="both"/>
              <w:rPr>
                <w:b/>
                <w:sz w:val="20"/>
              </w:rPr>
            </w:pPr>
          </w:p>
        </w:tc>
      </w:tr>
      <w:tr w:rsidR="00891B01" w:rsidRPr="003F1554" w:rsidTr="00891B01">
        <w:tc>
          <w:tcPr>
            <w:tcW w:w="9426" w:type="dxa"/>
            <w:gridSpan w:val="14"/>
            <w:tcBorders>
              <w:top w:val="single" w:sz="8" w:space="0" w:color="auto"/>
              <w:bottom w:val="single" w:sz="8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ind w:right="-143"/>
              <w:jc w:val="center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ESTIMACIÓN DESPUÉS DE APLICAR ACCIONES CORRECTORAS</w:t>
            </w:r>
          </w:p>
        </w:tc>
      </w:tr>
      <w:tr w:rsidR="00891B01" w:rsidRPr="003F1554" w:rsidTr="00891B01">
        <w:tc>
          <w:tcPr>
            <w:tcW w:w="1341" w:type="dxa"/>
            <w:gridSpan w:val="2"/>
            <w:tcBorders>
              <w:top w:val="single" w:sz="8" w:space="0" w:color="auto"/>
            </w:tcBorders>
            <w:shd w:val="clear" w:color="auto" w:fill="E0E0E0"/>
          </w:tcPr>
          <w:p w:rsidR="00891B01" w:rsidRPr="003F1554" w:rsidRDefault="00891B01" w:rsidP="00CA5835">
            <w:pPr>
              <w:ind w:right="-143"/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Probabilidad</w:t>
            </w:r>
          </w:p>
        </w:tc>
        <w:tc>
          <w:tcPr>
            <w:tcW w:w="2138" w:type="dxa"/>
            <w:gridSpan w:val="3"/>
            <w:tcBorders>
              <w:top w:val="single" w:sz="8" w:space="0" w:color="auto"/>
            </w:tcBorders>
          </w:tcPr>
          <w:p w:rsidR="00891B01" w:rsidRPr="003F1554" w:rsidRDefault="00891B01" w:rsidP="00CA5835">
            <w:pPr>
              <w:ind w:right="-143"/>
              <w:jc w:val="both"/>
              <w:rPr>
                <w:b/>
                <w:sz w:val="20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auto"/>
              <w:right w:val="single" w:sz="4" w:space="0" w:color="auto"/>
            </w:tcBorders>
            <w:shd w:val="clear" w:color="auto" w:fill="E0E0E0"/>
          </w:tcPr>
          <w:p w:rsidR="00891B01" w:rsidRPr="003F1554" w:rsidRDefault="00891B01" w:rsidP="00CA5835">
            <w:pPr>
              <w:ind w:right="-143"/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Severidad</w:t>
            </w:r>
          </w:p>
        </w:tc>
        <w:tc>
          <w:tcPr>
            <w:tcW w:w="1980" w:type="dxa"/>
            <w:gridSpan w:val="3"/>
            <w:tcBorders>
              <w:top w:val="single" w:sz="8" w:space="0" w:color="auto"/>
              <w:left w:val="single" w:sz="4" w:space="0" w:color="auto"/>
            </w:tcBorders>
            <w:shd w:val="clear" w:color="auto" w:fill="auto"/>
          </w:tcPr>
          <w:p w:rsidR="00891B01" w:rsidRPr="003F1554" w:rsidRDefault="00891B01" w:rsidP="00CA5835">
            <w:pPr>
              <w:ind w:right="-143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gridSpan w:val="2"/>
            <w:tcBorders>
              <w:top w:val="single" w:sz="8" w:space="0" w:color="auto"/>
            </w:tcBorders>
            <w:shd w:val="clear" w:color="auto" w:fill="E0E0E0"/>
          </w:tcPr>
          <w:p w:rsidR="00891B01" w:rsidRPr="003F1554" w:rsidRDefault="00891B01" w:rsidP="00CA5835">
            <w:pPr>
              <w:ind w:right="-14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Valoración</w:t>
            </w:r>
          </w:p>
        </w:tc>
        <w:tc>
          <w:tcPr>
            <w:tcW w:w="1559" w:type="dxa"/>
            <w:gridSpan w:val="2"/>
            <w:tcBorders>
              <w:top w:val="single" w:sz="8" w:space="0" w:color="auto"/>
            </w:tcBorders>
          </w:tcPr>
          <w:p w:rsidR="00891B01" w:rsidRPr="003F1554" w:rsidRDefault="00891B01" w:rsidP="00CA5835">
            <w:pPr>
              <w:ind w:right="-143"/>
              <w:jc w:val="both"/>
              <w:rPr>
                <w:b/>
                <w:sz w:val="20"/>
              </w:rPr>
            </w:pPr>
          </w:p>
        </w:tc>
      </w:tr>
    </w:tbl>
    <w:p w:rsidR="00C722AE" w:rsidRPr="003F1554" w:rsidRDefault="00C722AE" w:rsidP="00C722AE">
      <w:pPr>
        <w:pStyle w:val="Ttulo5"/>
        <w:rPr>
          <w:sz w:val="20"/>
        </w:rPr>
      </w:pPr>
    </w:p>
    <w:p w:rsidR="00C722AE" w:rsidRPr="003F1554" w:rsidRDefault="00C722AE" w:rsidP="00C722AE">
      <w:pPr>
        <w:pStyle w:val="Ttulo5"/>
        <w:rPr>
          <w:u w:val="none"/>
        </w:rPr>
      </w:pPr>
      <w:r w:rsidRPr="003F1554">
        <w:rPr>
          <w:u w:val="none"/>
        </w:rPr>
        <w:t>ACCIONES CORRECTORAS ADOPTADAS Y/O PROPUESTAS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50"/>
        <w:gridCol w:w="2160"/>
        <w:gridCol w:w="2160"/>
        <w:gridCol w:w="2160"/>
      </w:tblGrid>
      <w:tr w:rsidR="00C722AE" w:rsidRPr="003F1554" w:rsidTr="00CA5835">
        <w:trPr>
          <w:cantSplit/>
          <w:trHeight w:val="986"/>
        </w:trPr>
        <w:tc>
          <w:tcPr>
            <w:tcW w:w="9430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722AE" w:rsidRPr="003F1554" w:rsidRDefault="00C722AE" w:rsidP="00CA5835">
            <w:pPr>
              <w:jc w:val="both"/>
              <w:rPr>
                <w:sz w:val="18"/>
              </w:rPr>
            </w:pPr>
          </w:p>
          <w:p w:rsidR="00C722AE" w:rsidRPr="003F1554" w:rsidRDefault="00C722AE" w:rsidP="00CA5835">
            <w:pPr>
              <w:jc w:val="both"/>
              <w:rPr>
                <w:sz w:val="18"/>
              </w:rPr>
            </w:pPr>
          </w:p>
          <w:p w:rsidR="00C722AE" w:rsidRPr="003F1554" w:rsidRDefault="00C722AE" w:rsidP="00CA5835">
            <w:pPr>
              <w:jc w:val="both"/>
              <w:rPr>
                <w:b/>
                <w:sz w:val="18"/>
              </w:rPr>
            </w:pPr>
          </w:p>
        </w:tc>
      </w:tr>
      <w:tr w:rsidR="00C722AE" w:rsidRPr="003F1554" w:rsidTr="00CA5835">
        <w:trPr>
          <w:cantSplit/>
        </w:trPr>
        <w:tc>
          <w:tcPr>
            <w:tcW w:w="29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 xml:space="preserve">Valoración económica </w:t>
            </w:r>
            <w:r w:rsidRPr="003F1554">
              <w:rPr>
                <w:sz w:val="18"/>
              </w:rPr>
              <w:t>(si procede)</w:t>
            </w:r>
          </w:p>
        </w:tc>
        <w:tc>
          <w:tcPr>
            <w:tcW w:w="6480" w:type="dxa"/>
            <w:gridSpan w:val="3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</w:p>
        </w:tc>
      </w:tr>
      <w:tr w:rsidR="00C722AE" w:rsidRPr="003F1554" w:rsidTr="00CA5835">
        <w:trPr>
          <w:cantSplit/>
        </w:trPr>
        <w:tc>
          <w:tcPr>
            <w:tcW w:w="29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 w:rsidRPr="003F1554">
              <w:rPr>
                <w:b/>
                <w:sz w:val="20"/>
              </w:rPr>
              <w:t>Responsable de la acción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</w:tcPr>
          <w:p w:rsidR="00C722AE" w:rsidRPr="00AD0717" w:rsidRDefault="00C722AE" w:rsidP="00CA5835">
            <w:pPr>
              <w:jc w:val="both"/>
              <w:rPr>
                <w:b/>
                <w:color w:val="FF0000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</w:tcPr>
          <w:p w:rsidR="00C722AE" w:rsidRDefault="00C722AE" w:rsidP="00CA5835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Firma</w:t>
            </w:r>
          </w:p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C722AE" w:rsidRPr="003F1554" w:rsidRDefault="00C722AE" w:rsidP="00CA5835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</w:p>
        </w:tc>
      </w:tr>
    </w:tbl>
    <w:p w:rsidR="00C722AE" w:rsidRPr="003F1554" w:rsidRDefault="00C722AE" w:rsidP="00C722AE">
      <w:pPr>
        <w:outlineLvl w:val="0"/>
        <w:rPr>
          <w:b/>
          <w:sz w:val="20"/>
        </w:rPr>
      </w:pPr>
    </w:p>
    <w:tbl>
      <w:tblPr>
        <w:tblW w:w="9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80"/>
        <w:gridCol w:w="2316"/>
        <w:gridCol w:w="1104"/>
        <w:gridCol w:w="540"/>
        <w:gridCol w:w="2946"/>
      </w:tblGrid>
      <w:tr w:rsidR="00C722AE" w:rsidRPr="00BE67A1" w:rsidTr="00BE67A1">
        <w:tc>
          <w:tcPr>
            <w:tcW w:w="244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  <w:r w:rsidRPr="00BE67A1">
              <w:rPr>
                <w:sz w:val="20"/>
                <w:u w:val="none"/>
              </w:rPr>
              <w:t>Trabajador accidentado</w:t>
            </w:r>
          </w:p>
        </w:tc>
        <w:tc>
          <w:tcPr>
            <w:tcW w:w="2496" w:type="dxa"/>
            <w:gridSpan w:val="2"/>
            <w:tcBorders>
              <w:top w:val="single" w:sz="12" w:space="0" w:color="auto"/>
              <w:left w:val="single" w:sz="8" w:space="0" w:color="auto"/>
            </w:tcBorders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8" w:space="0" w:color="auto"/>
            </w:tcBorders>
            <w:shd w:val="clear" w:color="auto" w:fill="E0E0E0"/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  <w:r w:rsidRPr="00BE67A1">
              <w:rPr>
                <w:sz w:val="20"/>
                <w:u w:val="none"/>
              </w:rPr>
              <w:t>Testigo</w:t>
            </w:r>
          </w:p>
        </w:tc>
        <w:tc>
          <w:tcPr>
            <w:tcW w:w="3486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</w:p>
        </w:tc>
      </w:tr>
      <w:tr w:rsidR="00C722AE" w:rsidRPr="00BE67A1" w:rsidTr="00BE67A1">
        <w:tc>
          <w:tcPr>
            <w:tcW w:w="4944" w:type="dxa"/>
            <w:gridSpan w:val="3"/>
            <w:tcBorders>
              <w:left w:val="single" w:sz="12" w:space="0" w:color="auto"/>
            </w:tcBorders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  <w:r w:rsidRPr="00BE67A1">
              <w:rPr>
                <w:sz w:val="20"/>
                <w:u w:val="none"/>
              </w:rPr>
              <w:t>Fecha y firma</w:t>
            </w:r>
          </w:p>
          <w:p w:rsidR="00C722AE" w:rsidRDefault="00C722AE" w:rsidP="00CA5835"/>
          <w:p w:rsidR="00C722AE" w:rsidRPr="002653B5" w:rsidRDefault="00C722AE" w:rsidP="00CA5835"/>
        </w:tc>
        <w:tc>
          <w:tcPr>
            <w:tcW w:w="4590" w:type="dxa"/>
            <w:gridSpan w:val="3"/>
            <w:tcBorders>
              <w:right w:val="single" w:sz="12" w:space="0" w:color="auto"/>
            </w:tcBorders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  <w:r w:rsidRPr="00BE67A1">
              <w:rPr>
                <w:sz w:val="20"/>
                <w:u w:val="none"/>
              </w:rPr>
              <w:t>Fecha y firma</w:t>
            </w:r>
          </w:p>
        </w:tc>
      </w:tr>
      <w:tr w:rsidR="00C722AE" w:rsidRPr="00BE67A1" w:rsidTr="00BE67A1">
        <w:tc>
          <w:tcPr>
            <w:tcW w:w="2628" w:type="dxa"/>
            <w:gridSpan w:val="2"/>
            <w:tcBorders>
              <w:left w:val="single" w:sz="12" w:space="0" w:color="auto"/>
              <w:right w:val="single" w:sz="8" w:space="0" w:color="auto"/>
            </w:tcBorders>
            <w:shd w:val="clear" w:color="auto" w:fill="E0E0E0"/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  <w:r w:rsidRPr="00BE67A1">
              <w:rPr>
                <w:sz w:val="20"/>
                <w:u w:val="none"/>
              </w:rPr>
              <w:t>Investigación realizada por</w:t>
            </w:r>
          </w:p>
        </w:tc>
        <w:tc>
          <w:tcPr>
            <w:tcW w:w="2316" w:type="dxa"/>
            <w:tcBorders>
              <w:left w:val="single" w:sz="8" w:space="0" w:color="auto"/>
            </w:tcBorders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</w:p>
        </w:tc>
        <w:tc>
          <w:tcPr>
            <w:tcW w:w="1644" w:type="dxa"/>
            <w:gridSpan w:val="2"/>
            <w:tcBorders>
              <w:right w:val="single" w:sz="8" w:space="0" w:color="auto"/>
            </w:tcBorders>
            <w:shd w:val="clear" w:color="auto" w:fill="E0E0E0"/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  <w:r w:rsidRPr="00BE67A1">
              <w:rPr>
                <w:sz w:val="20"/>
                <w:u w:val="none"/>
              </w:rPr>
              <w:t>Por la empresa</w:t>
            </w:r>
          </w:p>
        </w:tc>
        <w:tc>
          <w:tcPr>
            <w:tcW w:w="2946" w:type="dxa"/>
            <w:tcBorders>
              <w:left w:val="single" w:sz="8" w:space="0" w:color="auto"/>
              <w:right w:val="single" w:sz="12" w:space="0" w:color="auto"/>
            </w:tcBorders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</w:p>
        </w:tc>
      </w:tr>
      <w:tr w:rsidR="00C722AE" w:rsidRPr="00BE67A1" w:rsidTr="00BE67A1">
        <w:tc>
          <w:tcPr>
            <w:tcW w:w="4944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  <w:r w:rsidRPr="00BE67A1">
              <w:rPr>
                <w:sz w:val="20"/>
                <w:u w:val="none"/>
              </w:rPr>
              <w:t>Fecha y firma</w:t>
            </w:r>
          </w:p>
          <w:p w:rsidR="00953999" w:rsidRDefault="00953999" w:rsidP="00953999"/>
          <w:p w:rsidR="00953999" w:rsidRPr="00953999" w:rsidRDefault="00953999" w:rsidP="00953999"/>
          <w:p w:rsidR="00C722AE" w:rsidRDefault="00C722AE" w:rsidP="00CA5835"/>
          <w:p w:rsidR="00C722AE" w:rsidRPr="002653B5" w:rsidRDefault="00C722AE" w:rsidP="00CA5835"/>
        </w:tc>
        <w:tc>
          <w:tcPr>
            <w:tcW w:w="4590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:rsidR="00C722AE" w:rsidRPr="00BE67A1" w:rsidRDefault="00C722AE" w:rsidP="00BE67A1">
            <w:pPr>
              <w:pStyle w:val="Ttulo5"/>
              <w:jc w:val="both"/>
              <w:rPr>
                <w:sz w:val="20"/>
                <w:u w:val="none"/>
              </w:rPr>
            </w:pPr>
            <w:r w:rsidRPr="00BE67A1">
              <w:rPr>
                <w:sz w:val="20"/>
                <w:u w:val="none"/>
              </w:rPr>
              <w:t>Fecha y firma</w:t>
            </w:r>
          </w:p>
        </w:tc>
      </w:tr>
    </w:tbl>
    <w:p w:rsidR="00EE1F1F" w:rsidRPr="00EE1F1F" w:rsidRDefault="00EE1F1F" w:rsidP="00942F1C">
      <w:pPr>
        <w:pStyle w:val="Ttulo5"/>
        <w:jc w:val="both"/>
      </w:pPr>
    </w:p>
    <w:sectPr w:rsidR="00EE1F1F" w:rsidRPr="00EE1F1F" w:rsidSect="00942F1C">
      <w:headerReference w:type="default" r:id="rId9"/>
      <w:pgSz w:w="11907" w:h="16840" w:code="9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8B6" w:rsidRDefault="005F68B6">
      <w:r>
        <w:separator/>
      </w:r>
    </w:p>
  </w:endnote>
  <w:endnote w:type="continuationSeparator" w:id="0">
    <w:p w:rsidR="005F68B6" w:rsidRDefault="005F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Extra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26" w:type="dxa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725"/>
      <w:gridCol w:w="1701"/>
    </w:tblGrid>
    <w:tr w:rsidR="00CA5835" w:rsidTr="00A91AD6">
      <w:tc>
        <w:tcPr>
          <w:tcW w:w="7725" w:type="dxa"/>
        </w:tcPr>
        <w:p w:rsidR="00CA5835" w:rsidRPr="003F20C5" w:rsidRDefault="00BC1056">
          <w:pPr>
            <w:pStyle w:val="Piedepgina"/>
            <w:rPr>
              <w:i/>
              <w:sz w:val="22"/>
              <w:szCs w:val="22"/>
            </w:rPr>
          </w:pPr>
          <w:r>
            <w:rPr>
              <w:i/>
              <w:sz w:val="22"/>
              <w:szCs w:val="22"/>
            </w:rPr>
            <w:t xml:space="preserve">Investigación </w:t>
          </w:r>
          <w:r w:rsidR="00552F9F">
            <w:rPr>
              <w:i/>
              <w:sz w:val="22"/>
              <w:szCs w:val="22"/>
            </w:rPr>
            <w:t xml:space="preserve">de </w:t>
          </w:r>
          <w:r>
            <w:rPr>
              <w:i/>
              <w:sz w:val="22"/>
              <w:szCs w:val="22"/>
            </w:rPr>
            <w:t>accidente</w:t>
          </w:r>
          <w:r w:rsidR="00552F9F">
            <w:rPr>
              <w:i/>
              <w:sz w:val="22"/>
              <w:szCs w:val="22"/>
            </w:rPr>
            <w:t xml:space="preserve"> / incidente</w:t>
          </w:r>
          <w:r w:rsidR="00CA5835">
            <w:rPr>
              <w:i/>
              <w:sz w:val="22"/>
              <w:szCs w:val="22"/>
            </w:rPr>
            <w:t xml:space="preserve"> de </w:t>
          </w:r>
          <w:r w:rsidR="00F717CF" w:rsidRPr="00F717CF">
            <w:rPr>
              <w:b/>
              <w:i/>
              <w:color w:val="800000"/>
              <w:sz w:val="22"/>
              <w:szCs w:val="22"/>
            </w:rPr>
            <w:t>${EMPRESA_NOMBRE}</w:t>
          </w:r>
        </w:p>
      </w:tc>
      <w:tc>
        <w:tcPr>
          <w:tcW w:w="1701" w:type="dxa"/>
          <w:vAlign w:val="center"/>
        </w:tcPr>
        <w:p w:rsidR="00CA5835" w:rsidRDefault="00CA5835">
          <w:pPr>
            <w:pStyle w:val="Piedepgina"/>
            <w:jc w:val="right"/>
            <w:rPr>
              <w:b/>
              <w:sz w:val="20"/>
            </w:rPr>
          </w:pPr>
          <w:r>
            <w:rPr>
              <w:b/>
              <w:sz w:val="20"/>
            </w:rPr>
            <w:t xml:space="preserve">Página </w:t>
          </w:r>
          <w:r>
            <w:rPr>
              <w:rStyle w:val="Nmerodepgina"/>
              <w:b/>
              <w:sz w:val="20"/>
            </w:rPr>
            <w:fldChar w:fldCharType="begin"/>
          </w:r>
          <w:r>
            <w:rPr>
              <w:rStyle w:val="Nmerodepgina"/>
              <w:b/>
              <w:sz w:val="20"/>
            </w:rPr>
            <w:instrText xml:space="preserve"> PAGE </w:instrText>
          </w:r>
          <w:r>
            <w:rPr>
              <w:rStyle w:val="Nmerodepgina"/>
              <w:b/>
              <w:sz w:val="20"/>
            </w:rPr>
            <w:fldChar w:fldCharType="separate"/>
          </w:r>
          <w:r w:rsidR="00837908">
            <w:rPr>
              <w:rStyle w:val="Nmerodepgina"/>
              <w:b/>
              <w:noProof/>
              <w:sz w:val="20"/>
            </w:rPr>
            <w:t>2</w:t>
          </w:r>
          <w:r>
            <w:rPr>
              <w:rStyle w:val="Nmerodepgina"/>
              <w:b/>
              <w:sz w:val="20"/>
            </w:rPr>
            <w:fldChar w:fldCharType="end"/>
          </w:r>
          <w:r>
            <w:rPr>
              <w:rStyle w:val="Nmerodepgina"/>
              <w:b/>
              <w:sz w:val="20"/>
            </w:rPr>
            <w:t xml:space="preserve"> de </w:t>
          </w:r>
          <w:r>
            <w:rPr>
              <w:rStyle w:val="Nmerodepgina"/>
              <w:b/>
              <w:sz w:val="20"/>
            </w:rPr>
            <w:fldChar w:fldCharType="begin"/>
          </w:r>
          <w:r>
            <w:rPr>
              <w:rStyle w:val="Nmerodepgina"/>
              <w:b/>
              <w:sz w:val="20"/>
            </w:rPr>
            <w:instrText xml:space="preserve"> NUMPAGES </w:instrText>
          </w:r>
          <w:r>
            <w:rPr>
              <w:rStyle w:val="Nmerodepgina"/>
              <w:b/>
              <w:sz w:val="20"/>
            </w:rPr>
            <w:fldChar w:fldCharType="separate"/>
          </w:r>
          <w:r w:rsidR="00837908">
            <w:rPr>
              <w:rStyle w:val="Nmerodepgina"/>
              <w:b/>
              <w:noProof/>
              <w:sz w:val="20"/>
            </w:rPr>
            <w:t>7</w:t>
          </w:r>
          <w:r>
            <w:rPr>
              <w:rStyle w:val="Nmerodepgina"/>
              <w:b/>
              <w:sz w:val="20"/>
            </w:rPr>
            <w:fldChar w:fldCharType="end"/>
          </w:r>
        </w:p>
      </w:tc>
    </w:tr>
  </w:tbl>
  <w:p w:rsidR="00CA5835" w:rsidRDefault="00CA58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8B6" w:rsidRDefault="005F68B6">
      <w:r>
        <w:separator/>
      </w:r>
    </w:p>
  </w:footnote>
  <w:footnote w:type="continuationSeparator" w:id="0">
    <w:p w:rsidR="005F68B6" w:rsidRDefault="005F6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35" w:rsidRDefault="00CA5835">
    <w:pPr>
      <w:pStyle w:val="Encabezado"/>
    </w:pPr>
    <w:r>
      <w:object w:dxaOrig="6046" w:dyaOrig="2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8pt;height:27pt">
          <v:imagedata r:id="rId1" o:title=""/>
        </v:shape>
        <o:OLEObject Type="Embed" ProgID="MSPhotoEd.3" ShapeID="_x0000_i1025" DrawAspect="Content" ObjectID="_1657461748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35" w:rsidRDefault="00CA58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EB1ADC4E"/>
    <w:lvl w:ilvl="0">
      <w:numFmt w:val="decimal"/>
      <w:lvlText w:val="*"/>
      <w:lvlJc w:val="left"/>
    </w:lvl>
  </w:abstractNum>
  <w:abstractNum w:abstractNumId="1" w15:restartNumberingAfterBreak="0">
    <w:nsid w:val="00892AFD"/>
    <w:multiLevelType w:val="singleLevel"/>
    <w:tmpl w:val="13060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A31719"/>
    <w:multiLevelType w:val="singleLevel"/>
    <w:tmpl w:val="54CA1B90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8637C10"/>
    <w:multiLevelType w:val="singleLevel"/>
    <w:tmpl w:val="723000F0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B631513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D5E0C1C"/>
    <w:multiLevelType w:val="singleLevel"/>
    <w:tmpl w:val="E53A724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4C434C"/>
    <w:multiLevelType w:val="hybridMultilevel"/>
    <w:tmpl w:val="EC3085C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F471A"/>
    <w:multiLevelType w:val="hybridMultilevel"/>
    <w:tmpl w:val="EE36161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C02CC"/>
    <w:multiLevelType w:val="singleLevel"/>
    <w:tmpl w:val="13060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A5B3F"/>
    <w:multiLevelType w:val="multilevel"/>
    <w:tmpl w:val="9DBA51CE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pStyle w:val="Ttulo2"/>
      <w:lvlText w:val="%24.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A224C7B"/>
    <w:multiLevelType w:val="hybridMultilevel"/>
    <w:tmpl w:val="148807C0"/>
    <w:lvl w:ilvl="0" w:tplc="37F65C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FFFF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29F5E8B"/>
    <w:multiLevelType w:val="multilevel"/>
    <w:tmpl w:val="EABCD040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48E0E45"/>
    <w:multiLevelType w:val="singleLevel"/>
    <w:tmpl w:val="CBA655DC"/>
    <w:lvl w:ilvl="0">
      <w:start w:val="21"/>
      <w:numFmt w:val="bullet"/>
      <w:lvlText w:val="ּ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</w:rPr>
    </w:lvl>
  </w:abstractNum>
  <w:abstractNum w:abstractNumId="13" w15:restartNumberingAfterBreak="0">
    <w:nsid w:val="2569562D"/>
    <w:multiLevelType w:val="hybridMultilevel"/>
    <w:tmpl w:val="D7988882"/>
    <w:lvl w:ilvl="0" w:tplc="77B4D16A">
      <w:start w:val="7412"/>
      <w:numFmt w:val="bullet"/>
      <w:lvlText w:val=""/>
      <w:lvlJc w:val="left"/>
      <w:pPr>
        <w:tabs>
          <w:tab w:val="num" w:pos="3018"/>
        </w:tabs>
        <w:ind w:left="3018" w:hanging="420"/>
      </w:pPr>
      <w:rPr>
        <w:rFonts w:ascii="Symbol" w:eastAsia="Times New Roman" w:hAnsi="Symbol" w:cs="Arial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518"/>
        </w:tabs>
        <w:ind w:left="15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38"/>
        </w:tabs>
        <w:ind w:left="22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58"/>
        </w:tabs>
        <w:ind w:left="29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78"/>
        </w:tabs>
        <w:ind w:left="36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98"/>
        </w:tabs>
        <w:ind w:left="43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18"/>
        </w:tabs>
        <w:ind w:left="51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38"/>
        </w:tabs>
        <w:ind w:left="58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58"/>
        </w:tabs>
        <w:ind w:left="6558" w:hanging="360"/>
      </w:pPr>
      <w:rPr>
        <w:rFonts w:ascii="Wingdings" w:hAnsi="Wingdings" w:hint="default"/>
      </w:rPr>
    </w:lvl>
  </w:abstractNum>
  <w:abstractNum w:abstractNumId="14" w15:restartNumberingAfterBreak="0">
    <w:nsid w:val="27314D32"/>
    <w:multiLevelType w:val="multilevel"/>
    <w:tmpl w:val="60B0C34A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2A7C0172"/>
    <w:multiLevelType w:val="multilevel"/>
    <w:tmpl w:val="0E5AFDAE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1FF39D3"/>
    <w:multiLevelType w:val="hybridMultilevel"/>
    <w:tmpl w:val="01BCD556"/>
    <w:lvl w:ilvl="0" w:tplc="F99EBA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66BF6"/>
    <w:multiLevelType w:val="hybridMultilevel"/>
    <w:tmpl w:val="FEEC2D9C"/>
    <w:lvl w:ilvl="0" w:tplc="419C7266">
      <w:start w:val="1"/>
      <w:numFmt w:val="bullet"/>
      <w:lvlText w:val=""/>
      <w:lvlJc w:val="left"/>
      <w:pPr>
        <w:tabs>
          <w:tab w:val="num" w:pos="970"/>
        </w:tabs>
        <w:ind w:left="970" w:hanging="360"/>
      </w:pPr>
      <w:rPr>
        <w:rFonts w:ascii="Wingdings" w:hAnsi="Wingdings" w:hint="default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690"/>
        </w:tabs>
        <w:ind w:left="16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10"/>
        </w:tabs>
        <w:ind w:left="24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30"/>
        </w:tabs>
        <w:ind w:left="31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50"/>
        </w:tabs>
        <w:ind w:left="38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70"/>
        </w:tabs>
        <w:ind w:left="45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90"/>
        </w:tabs>
        <w:ind w:left="52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10"/>
        </w:tabs>
        <w:ind w:left="60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30"/>
        </w:tabs>
        <w:ind w:left="6730" w:hanging="360"/>
      </w:pPr>
      <w:rPr>
        <w:rFonts w:ascii="Wingdings" w:hAnsi="Wingdings" w:hint="default"/>
      </w:rPr>
    </w:lvl>
  </w:abstractNum>
  <w:abstractNum w:abstractNumId="18" w15:restartNumberingAfterBreak="0">
    <w:nsid w:val="33575BF4"/>
    <w:multiLevelType w:val="singleLevel"/>
    <w:tmpl w:val="EB1C57C2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3C5C42FE"/>
    <w:multiLevelType w:val="hybridMultilevel"/>
    <w:tmpl w:val="8E2EEC40"/>
    <w:lvl w:ilvl="0" w:tplc="FFFFFFFF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lbertus Extra Bold" w:hAnsi="Albertus Extra Bold" w:cs="Albertus Extra Bold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77B4D16A">
      <w:start w:val="7412"/>
      <w:numFmt w:val="bullet"/>
      <w:lvlText w:val=""/>
      <w:lvlJc w:val="left"/>
      <w:pPr>
        <w:tabs>
          <w:tab w:val="num" w:pos="2940"/>
        </w:tabs>
        <w:ind w:left="2940" w:hanging="420"/>
      </w:pPr>
      <w:rPr>
        <w:rFonts w:ascii="Symbol" w:eastAsia="Times New Roman" w:hAnsi="Symbol" w:cs="Arial" w:hint="default"/>
        <w:b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D093B0F"/>
    <w:multiLevelType w:val="singleLevel"/>
    <w:tmpl w:val="81228CD0"/>
    <w:lvl w:ilvl="0">
      <w:start w:val="21"/>
      <w:numFmt w:val="bullet"/>
      <w:lvlText w:val="-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</w:rPr>
    </w:lvl>
  </w:abstractNum>
  <w:abstractNum w:abstractNumId="21" w15:restartNumberingAfterBreak="0">
    <w:nsid w:val="40471592"/>
    <w:multiLevelType w:val="multilevel"/>
    <w:tmpl w:val="14625868"/>
    <w:lvl w:ilvl="0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060701E"/>
    <w:multiLevelType w:val="hybridMultilevel"/>
    <w:tmpl w:val="20C81B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CC19D3"/>
    <w:multiLevelType w:val="hybridMultilevel"/>
    <w:tmpl w:val="F124B414"/>
    <w:lvl w:ilvl="0" w:tplc="FFFFFFFF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lbertus Extra Bold" w:hAnsi="Albertus Extra Bold" w:cs="Albertus Extra Bold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C5D47D6"/>
    <w:multiLevelType w:val="multilevel"/>
    <w:tmpl w:val="0E5AFDAE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1493387"/>
    <w:multiLevelType w:val="multilevel"/>
    <w:tmpl w:val="0E0C3BC4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57214290"/>
    <w:multiLevelType w:val="hybridMultilevel"/>
    <w:tmpl w:val="B1E068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D71C0"/>
    <w:multiLevelType w:val="singleLevel"/>
    <w:tmpl w:val="BA82B198"/>
    <w:lvl w:ilvl="0">
      <w:start w:val="21"/>
      <w:numFmt w:val="bullet"/>
      <w:lvlText w:val="-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</w:rPr>
    </w:lvl>
  </w:abstractNum>
  <w:abstractNum w:abstractNumId="28" w15:restartNumberingAfterBreak="0">
    <w:nsid w:val="5DE31327"/>
    <w:multiLevelType w:val="hybridMultilevel"/>
    <w:tmpl w:val="C4A44B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134635"/>
    <w:multiLevelType w:val="hybridMultilevel"/>
    <w:tmpl w:val="15C0CB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1344057"/>
    <w:multiLevelType w:val="hybridMultilevel"/>
    <w:tmpl w:val="0E3E9E06"/>
    <w:lvl w:ilvl="0" w:tplc="0C0A000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lbertus Extra Bold" w:hAnsi="Albertus Extra Bold" w:cs="Albertus Extra Bold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1F24539"/>
    <w:multiLevelType w:val="multilevel"/>
    <w:tmpl w:val="60B0C34A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2" w15:restartNumberingAfterBreak="0">
    <w:nsid w:val="656B0D3C"/>
    <w:multiLevelType w:val="hybridMultilevel"/>
    <w:tmpl w:val="F15E2932"/>
    <w:lvl w:ilvl="0" w:tplc="77B4D16A">
      <w:start w:val="7412"/>
      <w:numFmt w:val="bullet"/>
      <w:lvlText w:val=""/>
      <w:lvlJc w:val="left"/>
      <w:pPr>
        <w:tabs>
          <w:tab w:val="num" w:pos="3018"/>
        </w:tabs>
        <w:ind w:left="3018" w:hanging="420"/>
      </w:pPr>
      <w:rPr>
        <w:rFonts w:ascii="Symbol" w:eastAsia="Times New Roman" w:hAnsi="Symbol" w:cs="Arial" w:hint="default"/>
        <w:b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71A1254"/>
    <w:multiLevelType w:val="hybridMultilevel"/>
    <w:tmpl w:val="954C15FC"/>
    <w:lvl w:ilvl="0" w:tplc="FFFFFFFF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lbertus Extra Bold" w:hAnsi="Albertus Extra Bold" w:cs="Albertus Extra Bold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A6D2845"/>
    <w:multiLevelType w:val="singleLevel"/>
    <w:tmpl w:val="E53A724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AD246E3"/>
    <w:multiLevelType w:val="multilevel"/>
    <w:tmpl w:val="6590CDF4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 w15:restartNumberingAfterBreak="0">
    <w:nsid w:val="6BB67F36"/>
    <w:multiLevelType w:val="multilevel"/>
    <w:tmpl w:val="580088AA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6FC108CA"/>
    <w:multiLevelType w:val="singleLevel"/>
    <w:tmpl w:val="13060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2C65BC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735C5A65"/>
    <w:multiLevelType w:val="hybridMultilevel"/>
    <w:tmpl w:val="17E633DA"/>
    <w:lvl w:ilvl="0" w:tplc="FFFFFFFF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lbertus Extra Bold" w:hAnsi="Albertus Extra Bold" w:cs="Albertus Extra Bold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67F3AA0"/>
    <w:multiLevelType w:val="singleLevel"/>
    <w:tmpl w:val="162C0ED2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41" w15:restartNumberingAfterBreak="0">
    <w:nsid w:val="7C4E0C3C"/>
    <w:multiLevelType w:val="hybridMultilevel"/>
    <w:tmpl w:val="26F840EC"/>
    <w:lvl w:ilvl="0" w:tplc="77B4D16A">
      <w:start w:val="7412"/>
      <w:numFmt w:val="bullet"/>
      <w:lvlText w:val=""/>
      <w:lvlJc w:val="left"/>
      <w:pPr>
        <w:tabs>
          <w:tab w:val="num" w:pos="3018"/>
        </w:tabs>
        <w:ind w:left="3018" w:hanging="420"/>
      </w:pPr>
      <w:rPr>
        <w:rFonts w:ascii="Symbol" w:eastAsia="Times New Roman" w:hAnsi="Symbol" w:cs="Arial" w:hint="default"/>
        <w:b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36"/>
  </w:num>
  <w:num w:numId="3">
    <w:abstractNumId w:val="38"/>
  </w:num>
  <w:num w:numId="4">
    <w:abstractNumId w:val="40"/>
  </w:num>
  <w:num w:numId="5">
    <w:abstractNumId w:val="34"/>
  </w:num>
  <w:num w:numId="6">
    <w:abstractNumId w:val="5"/>
  </w:num>
  <w:num w:numId="7">
    <w:abstractNumId w:val="2"/>
  </w:num>
  <w:num w:numId="8">
    <w:abstractNumId w:val="27"/>
  </w:num>
  <w:num w:numId="9">
    <w:abstractNumId w:val="0"/>
    <w:lvlOverride w:ilvl="0">
      <w:lvl w:ilvl="0">
        <w:numFmt w:val="bullet"/>
        <w:lvlText w:val="­"/>
        <w:legacy w:legacy="1" w:legacySpace="0" w:legacyIndent="0"/>
        <w:lvlJc w:val="left"/>
        <w:rPr>
          <w:rFonts w:ascii="Times New Roman" w:hAnsi="Times New Roman" w:hint="default"/>
          <w:sz w:val="16"/>
        </w:rPr>
      </w:lvl>
    </w:lvlOverride>
  </w:num>
  <w:num w:numId="10">
    <w:abstractNumId w:val="37"/>
  </w:num>
  <w:num w:numId="11">
    <w:abstractNumId w:val="1"/>
  </w:num>
  <w:num w:numId="12">
    <w:abstractNumId w:val="8"/>
  </w:num>
  <w:num w:numId="13">
    <w:abstractNumId w:val="18"/>
  </w:num>
  <w:num w:numId="14">
    <w:abstractNumId w:val="3"/>
  </w:num>
  <w:num w:numId="15">
    <w:abstractNumId w:val="20"/>
  </w:num>
  <w:num w:numId="16">
    <w:abstractNumId w:val="12"/>
  </w:num>
  <w:num w:numId="17">
    <w:abstractNumId w:val="11"/>
  </w:num>
  <w:num w:numId="18">
    <w:abstractNumId w:val="10"/>
  </w:num>
  <w:num w:numId="19">
    <w:abstractNumId w:val="9"/>
  </w:num>
  <w:num w:numId="20">
    <w:abstractNumId w:val="22"/>
  </w:num>
  <w:num w:numId="21">
    <w:abstractNumId w:val="16"/>
  </w:num>
  <w:num w:numId="22">
    <w:abstractNumId w:val="7"/>
  </w:num>
  <w:num w:numId="23">
    <w:abstractNumId w:val="26"/>
  </w:num>
  <w:num w:numId="24">
    <w:abstractNumId w:val="6"/>
  </w:num>
  <w:num w:numId="25">
    <w:abstractNumId w:val="28"/>
  </w:num>
  <w:num w:numId="26">
    <w:abstractNumId w:val="29"/>
  </w:num>
  <w:num w:numId="27">
    <w:abstractNumId w:val="30"/>
  </w:num>
  <w:num w:numId="28">
    <w:abstractNumId w:val="33"/>
  </w:num>
  <w:num w:numId="29">
    <w:abstractNumId w:val="39"/>
  </w:num>
  <w:num w:numId="30">
    <w:abstractNumId w:val="23"/>
  </w:num>
  <w:num w:numId="31">
    <w:abstractNumId w:val="13"/>
  </w:num>
  <w:num w:numId="32">
    <w:abstractNumId w:val="19"/>
  </w:num>
  <w:num w:numId="33">
    <w:abstractNumId w:val="32"/>
  </w:num>
  <w:num w:numId="34">
    <w:abstractNumId w:val="41"/>
  </w:num>
  <w:num w:numId="35">
    <w:abstractNumId w:val="17"/>
  </w:num>
  <w:num w:numId="36">
    <w:abstractNumId w:val="25"/>
  </w:num>
  <w:num w:numId="37">
    <w:abstractNumId w:val="21"/>
  </w:num>
  <w:num w:numId="38">
    <w:abstractNumId w:val="35"/>
  </w:num>
  <w:num w:numId="39">
    <w:abstractNumId w:val="14"/>
  </w:num>
  <w:num w:numId="40">
    <w:abstractNumId w:val="31"/>
  </w:num>
  <w:num w:numId="41">
    <w:abstractNumId w:val="15"/>
  </w:num>
  <w:num w:numId="42">
    <w:abstractNumId w:val="2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s-ES" w:vendorID="9" w:dllVersion="512" w:checkStyle="1"/>
  <w:activeWritingStyle w:appName="MSWord" w:lang="es-ES_tradnl" w:vendorID="9" w:dllVersion="512" w:checkStyle="1"/>
  <w:activeWritingStyle w:appName="MSWord" w:lang="en-GB" w:vendorID="8" w:dllVersion="513" w:checkStyle="1"/>
  <w:activeWritingStyle w:appName="MSWord" w:lang="pt-BR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  <o:colormru v:ext="edit" colors="#eaeaea,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40C"/>
    <w:rsid w:val="000113A5"/>
    <w:rsid w:val="000135A8"/>
    <w:rsid w:val="000242BF"/>
    <w:rsid w:val="0002608A"/>
    <w:rsid w:val="000262D9"/>
    <w:rsid w:val="00026756"/>
    <w:rsid w:val="0002784B"/>
    <w:rsid w:val="00036937"/>
    <w:rsid w:val="000375E3"/>
    <w:rsid w:val="000408D5"/>
    <w:rsid w:val="000419FB"/>
    <w:rsid w:val="00044192"/>
    <w:rsid w:val="00046DC1"/>
    <w:rsid w:val="00052A88"/>
    <w:rsid w:val="0005411F"/>
    <w:rsid w:val="0005428B"/>
    <w:rsid w:val="00063871"/>
    <w:rsid w:val="00065279"/>
    <w:rsid w:val="00065AFD"/>
    <w:rsid w:val="00066971"/>
    <w:rsid w:val="00067AF1"/>
    <w:rsid w:val="00070034"/>
    <w:rsid w:val="0007005E"/>
    <w:rsid w:val="00083B64"/>
    <w:rsid w:val="00085AF8"/>
    <w:rsid w:val="0009209F"/>
    <w:rsid w:val="00092DCC"/>
    <w:rsid w:val="0009347A"/>
    <w:rsid w:val="00094BCB"/>
    <w:rsid w:val="000965C8"/>
    <w:rsid w:val="000972C5"/>
    <w:rsid w:val="000A1BA6"/>
    <w:rsid w:val="000B7762"/>
    <w:rsid w:val="000C0767"/>
    <w:rsid w:val="000C11B1"/>
    <w:rsid w:val="000C25B9"/>
    <w:rsid w:val="000C38DA"/>
    <w:rsid w:val="000D5CC6"/>
    <w:rsid w:val="000F007D"/>
    <w:rsid w:val="000F511B"/>
    <w:rsid w:val="00100908"/>
    <w:rsid w:val="00103BEC"/>
    <w:rsid w:val="0011122F"/>
    <w:rsid w:val="001211F0"/>
    <w:rsid w:val="001239DD"/>
    <w:rsid w:val="001241B3"/>
    <w:rsid w:val="001242AB"/>
    <w:rsid w:val="001262EE"/>
    <w:rsid w:val="001301AE"/>
    <w:rsid w:val="00131A89"/>
    <w:rsid w:val="00134F7B"/>
    <w:rsid w:val="00140AEF"/>
    <w:rsid w:val="0014399A"/>
    <w:rsid w:val="00145300"/>
    <w:rsid w:val="00145E96"/>
    <w:rsid w:val="0014656A"/>
    <w:rsid w:val="00151A55"/>
    <w:rsid w:val="00151B9D"/>
    <w:rsid w:val="00153935"/>
    <w:rsid w:val="00154A87"/>
    <w:rsid w:val="0016332B"/>
    <w:rsid w:val="00172179"/>
    <w:rsid w:val="00177B45"/>
    <w:rsid w:val="00181A34"/>
    <w:rsid w:val="00181FF5"/>
    <w:rsid w:val="001832EF"/>
    <w:rsid w:val="00186080"/>
    <w:rsid w:val="0018691F"/>
    <w:rsid w:val="00192CE5"/>
    <w:rsid w:val="00194412"/>
    <w:rsid w:val="001A16A5"/>
    <w:rsid w:val="001A28E6"/>
    <w:rsid w:val="001A719E"/>
    <w:rsid w:val="001B1A32"/>
    <w:rsid w:val="001B34BC"/>
    <w:rsid w:val="001B34E6"/>
    <w:rsid w:val="001B5227"/>
    <w:rsid w:val="001B7368"/>
    <w:rsid w:val="001C0047"/>
    <w:rsid w:val="001C1D7A"/>
    <w:rsid w:val="001C343E"/>
    <w:rsid w:val="001C376D"/>
    <w:rsid w:val="001C400E"/>
    <w:rsid w:val="001D2A75"/>
    <w:rsid w:val="001D2ABF"/>
    <w:rsid w:val="001D3AFF"/>
    <w:rsid w:val="001D6506"/>
    <w:rsid w:val="001E4A10"/>
    <w:rsid w:val="001E4E67"/>
    <w:rsid w:val="001E6B06"/>
    <w:rsid w:val="001F05CE"/>
    <w:rsid w:val="001F1369"/>
    <w:rsid w:val="001F311E"/>
    <w:rsid w:val="002003A8"/>
    <w:rsid w:val="00200579"/>
    <w:rsid w:val="0020417A"/>
    <w:rsid w:val="0021165A"/>
    <w:rsid w:val="002225DD"/>
    <w:rsid w:val="00223AEF"/>
    <w:rsid w:val="00223F8B"/>
    <w:rsid w:val="0022421A"/>
    <w:rsid w:val="0022693B"/>
    <w:rsid w:val="00230DB2"/>
    <w:rsid w:val="00231F81"/>
    <w:rsid w:val="00234419"/>
    <w:rsid w:val="00234D90"/>
    <w:rsid w:val="00242E3D"/>
    <w:rsid w:val="00246601"/>
    <w:rsid w:val="00253307"/>
    <w:rsid w:val="00260832"/>
    <w:rsid w:val="0026249C"/>
    <w:rsid w:val="00267049"/>
    <w:rsid w:val="00270D38"/>
    <w:rsid w:val="002760CB"/>
    <w:rsid w:val="00280354"/>
    <w:rsid w:val="00295025"/>
    <w:rsid w:val="00297CCE"/>
    <w:rsid w:val="002A14A0"/>
    <w:rsid w:val="002A1C6E"/>
    <w:rsid w:val="002A685B"/>
    <w:rsid w:val="002A6B32"/>
    <w:rsid w:val="002B1A43"/>
    <w:rsid w:val="002B5DF0"/>
    <w:rsid w:val="002C4787"/>
    <w:rsid w:val="002C6ECE"/>
    <w:rsid w:val="002D31F8"/>
    <w:rsid w:val="002E06F3"/>
    <w:rsid w:val="002E1A56"/>
    <w:rsid w:val="002E7BF4"/>
    <w:rsid w:val="002E7DBA"/>
    <w:rsid w:val="002F5EC8"/>
    <w:rsid w:val="002F7F5F"/>
    <w:rsid w:val="00300155"/>
    <w:rsid w:val="003030D9"/>
    <w:rsid w:val="00304C34"/>
    <w:rsid w:val="003050DD"/>
    <w:rsid w:val="00307AC7"/>
    <w:rsid w:val="003163EB"/>
    <w:rsid w:val="00317780"/>
    <w:rsid w:val="00317A32"/>
    <w:rsid w:val="0032369F"/>
    <w:rsid w:val="00323C88"/>
    <w:rsid w:val="00323E64"/>
    <w:rsid w:val="00327159"/>
    <w:rsid w:val="00333BDC"/>
    <w:rsid w:val="00335998"/>
    <w:rsid w:val="003361AB"/>
    <w:rsid w:val="00336A4F"/>
    <w:rsid w:val="00337FBC"/>
    <w:rsid w:val="0034029B"/>
    <w:rsid w:val="003454CD"/>
    <w:rsid w:val="003467FE"/>
    <w:rsid w:val="0035195E"/>
    <w:rsid w:val="00355926"/>
    <w:rsid w:val="00363260"/>
    <w:rsid w:val="0036502E"/>
    <w:rsid w:val="003668AE"/>
    <w:rsid w:val="00367ABF"/>
    <w:rsid w:val="00370521"/>
    <w:rsid w:val="00372185"/>
    <w:rsid w:val="003726C3"/>
    <w:rsid w:val="00374C71"/>
    <w:rsid w:val="00381DD8"/>
    <w:rsid w:val="00382EAB"/>
    <w:rsid w:val="00387658"/>
    <w:rsid w:val="00390CD5"/>
    <w:rsid w:val="00390EA3"/>
    <w:rsid w:val="00394824"/>
    <w:rsid w:val="00396118"/>
    <w:rsid w:val="003A0C49"/>
    <w:rsid w:val="003A3F8F"/>
    <w:rsid w:val="003A5D55"/>
    <w:rsid w:val="003C2184"/>
    <w:rsid w:val="003C57F4"/>
    <w:rsid w:val="003D6966"/>
    <w:rsid w:val="003E0595"/>
    <w:rsid w:val="003E13D4"/>
    <w:rsid w:val="003E3175"/>
    <w:rsid w:val="003E4055"/>
    <w:rsid w:val="003E41C3"/>
    <w:rsid w:val="003E715B"/>
    <w:rsid w:val="003E76C0"/>
    <w:rsid w:val="003F20C5"/>
    <w:rsid w:val="003F7305"/>
    <w:rsid w:val="00401DE7"/>
    <w:rsid w:val="00402462"/>
    <w:rsid w:val="00402FC6"/>
    <w:rsid w:val="00406DAC"/>
    <w:rsid w:val="00414E91"/>
    <w:rsid w:val="00423757"/>
    <w:rsid w:val="00424E81"/>
    <w:rsid w:val="004263A9"/>
    <w:rsid w:val="00426CCC"/>
    <w:rsid w:val="00427B3F"/>
    <w:rsid w:val="0043148D"/>
    <w:rsid w:val="0043521F"/>
    <w:rsid w:val="00435FF4"/>
    <w:rsid w:val="00437E55"/>
    <w:rsid w:val="004407B7"/>
    <w:rsid w:val="004432A9"/>
    <w:rsid w:val="0045008D"/>
    <w:rsid w:val="004503BD"/>
    <w:rsid w:val="004631D9"/>
    <w:rsid w:val="00463E5D"/>
    <w:rsid w:val="00465C96"/>
    <w:rsid w:val="00471DC2"/>
    <w:rsid w:val="00473172"/>
    <w:rsid w:val="00474521"/>
    <w:rsid w:val="0047513F"/>
    <w:rsid w:val="00476CCA"/>
    <w:rsid w:val="00476E6E"/>
    <w:rsid w:val="004771B7"/>
    <w:rsid w:val="0048083C"/>
    <w:rsid w:val="00486BBD"/>
    <w:rsid w:val="00495B36"/>
    <w:rsid w:val="004A1726"/>
    <w:rsid w:val="004A7BBF"/>
    <w:rsid w:val="004B06B0"/>
    <w:rsid w:val="004B64F7"/>
    <w:rsid w:val="004B77A9"/>
    <w:rsid w:val="004C146F"/>
    <w:rsid w:val="004C42D4"/>
    <w:rsid w:val="004D7B5A"/>
    <w:rsid w:val="004E4688"/>
    <w:rsid w:val="004E6596"/>
    <w:rsid w:val="004E6929"/>
    <w:rsid w:val="004F2AAA"/>
    <w:rsid w:val="005010A3"/>
    <w:rsid w:val="00501455"/>
    <w:rsid w:val="00501A3F"/>
    <w:rsid w:val="00501C59"/>
    <w:rsid w:val="00501CA5"/>
    <w:rsid w:val="00501E52"/>
    <w:rsid w:val="00502CF7"/>
    <w:rsid w:val="00503FB9"/>
    <w:rsid w:val="00504F83"/>
    <w:rsid w:val="005112FF"/>
    <w:rsid w:val="00512B35"/>
    <w:rsid w:val="00513F81"/>
    <w:rsid w:val="005151D9"/>
    <w:rsid w:val="00516B74"/>
    <w:rsid w:val="0052556F"/>
    <w:rsid w:val="00527840"/>
    <w:rsid w:val="005311E9"/>
    <w:rsid w:val="00532DF1"/>
    <w:rsid w:val="00534596"/>
    <w:rsid w:val="00540052"/>
    <w:rsid w:val="00552F9F"/>
    <w:rsid w:val="00554ED2"/>
    <w:rsid w:val="00556943"/>
    <w:rsid w:val="00556E25"/>
    <w:rsid w:val="00562212"/>
    <w:rsid w:val="0056283D"/>
    <w:rsid w:val="00563FAE"/>
    <w:rsid w:val="00566BFD"/>
    <w:rsid w:val="00570954"/>
    <w:rsid w:val="00574095"/>
    <w:rsid w:val="005744F9"/>
    <w:rsid w:val="005857D2"/>
    <w:rsid w:val="00586E48"/>
    <w:rsid w:val="005931B5"/>
    <w:rsid w:val="005A2A39"/>
    <w:rsid w:val="005A53F4"/>
    <w:rsid w:val="005A5E83"/>
    <w:rsid w:val="005B278D"/>
    <w:rsid w:val="005B3A86"/>
    <w:rsid w:val="005B475C"/>
    <w:rsid w:val="005B5F22"/>
    <w:rsid w:val="005C0F21"/>
    <w:rsid w:val="005C634F"/>
    <w:rsid w:val="005C6371"/>
    <w:rsid w:val="005C6FBC"/>
    <w:rsid w:val="005D0CB6"/>
    <w:rsid w:val="005D4D31"/>
    <w:rsid w:val="005E0B91"/>
    <w:rsid w:val="005E1BBF"/>
    <w:rsid w:val="005E1F3A"/>
    <w:rsid w:val="005E310A"/>
    <w:rsid w:val="005E3F15"/>
    <w:rsid w:val="005F3AA1"/>
    <w:rsid w:val="005F66A2"/>
    <w:rsid w:val="005F68B6"/>
    <w:rsid w:val="005F699B"/>
    <w:rsid w:val="00600CE7"/>
    <w:rsid w:val="006038E2"/>
    <w:rsid w:val="00605B45"/>
    <w:rsid w:val="00606C9A"/>
    <w:rsid w:val="006141B3"/>
    <w:rsid w:val="00620545"/>
    <w:rsid w:val="0062086A"/>
    <w:rsid w:val="006223F1"/>
    <w:rsid w:val="00623439"/>
    <w:rsid w:val="006277F7"/>
    <w:rsid w:val="0063081D"/>
    <w:rsid w:val="00632CA8"/>
    <w:rsid w:val="00634A08"/>
    <w:rsid w:val="00644654"/>
    <w:rsid w:val="00647A34"/>
    <w:rsid w:val="006542F3"/>
    <w:rsid w:val="006610BB"/>
    <w:rsid w:val="006612D2"/>
    <w:rsid w:val="0066400C"/>
    <w:rsid w:val="00664A82"/>
    <w:rsid w:val="00667BE2"/>
    <w:rsid w:val="00671DD0"/>
    <w:rsid w:val="00672A96"/>
    <w:rsid w:val="00672CBB"/>
    <w:rsid w:val="006733BB"/>
    <w:rsid w:val="00673449"/>
    <w:rsid w:val="00673CA5"/>
    <w:rsid w:val="00675AB1"/>
    <w:rsid w:val="00677925"/>
    <w:rsid w:val="00677F2F"/>
    <w:rsid w:val="00680461"/>
    <w:rsid w:val="00681CDC"/>
    <w:rsid w:val="00686118"/>
    <w:rsid w:val="006871CB"/>
    <w:rsid w:val="00687791"/>
    <w:rsid w:val="00687C05"/>
    <w:rsid w:val="00690AD6"/>
    <w:rsid w:val="00691B6D"/>
    <w:rsid w:val="00695CA3"/>
    <w:rsid w:val="0069617C"/>
    <w:rsid w:val="0069781C"/>
    <w:rsid w:val="006A2F27"/>
    <w:rsid w:val="006A63BE"/>
    <w:rsid w:val="006B0E54"/>
    <w:rsid w:val="006B15CC"/>
    <w:rsid w:val="006B54FD"/>
    <w:rsid w:val="006B7AAF"/>
    <w:rsid w:val="006B7E06"/>
    <w:rsid w:val="006C340D"/>
    <w:rsid w:val="006C529B"/>
    <w:rsid w:val="006C7053"/>
    <w:rsid w:val="006C74C0"/>
    <w:rsid w:val="006D032B"/>
    <w:rsid w:val="006D09A1"/>
    <w:rsid w:val="006D09A7"/>
    <w:rsid w:val="006D0A11"/>
    <w:rsid w:val="006D3D0A"/>
    <w:rsid w:val="006E15DA"/>
    <w:rsid w:val="006E2C11"/>
    <w:rsid w:val="006E6D9D"/>
    <w:rsid w:val="006E70FE"/>
    <w:rsid w:val="006F097C"/>
    <w:rsid w:val="006F5278"/>
    <w:rsid w:val="006F57FB"/>
    <w:rsid w:val="006F640C"/>
    <w:rsid w:val="00703A24"/>
    <w:rsid w:val="00704991"/>
    <w:rsid w:val="0070646C"/>
    <w:rsid w:val="00710BCD"/>
    <w:rsid w:val="00716992"/>
    <w:rsid w:val="007169F1"/>
    <w:rsid w:val="00717BD3"/>
    <w:rsid w:val="00720795"/>
    <w:rsid w:val="007266E1"/>
    <w:rsid w:val="0073019C"/>
    <w:rsid w:val="00730E97"/>
    <w:rsid w:val="007313E2"/>
    <w:rsid w:val="00732717"/>
    <w:rsid w:val="00736224"/>
    <w:rsid w:val="007425A2"/>
    <w:rsid w:val="00744514"/>
    <w:rsid w:val="00751CEA"/>
    <w:rsid w:val="00753BC5"/>
    <w:rsid w:val="0075428A"/>
    <w:rsid w:val="00754DE5"/>
    <w:rsid w:val="00763147"/>
    <w:rsid w:val="007643E5"/>
    <w:rsid w:val="00775841"/>
    <w:rsid w:val="00775F58"/>
    <w:rsid w:val="007770AC"/>
    <w:rsid w:val="0077777F"/>
    <w:rsid w:val="0078303A"/>
    <w:rsid w:val="00791CB1"/>
    <w:rsid w:val="0079384E"/>
    <w:rsid w:val="00797EE3"/>
    <w:rsid w:val="007A1B7B"/>
    <w:rsid w:val="007A3157"/>
    <w:rsid w:val="007A602A"/>
    <w:rsid w:val="007A6914"/>
    <w:rsid w:val="007A7DC2"/>
    <w:rsid w:val="007B15C4"/>
    <w:rsid w:val="007B64E4"/>
    <w:rsid w:val="007B678B"/>
    <w:rsid w:val="007B6BEF"/>
    <w:rsid w:val="007C17A2"/>
    <w:rsid w:val="007C435F"/>
    <w:rsid w:val="007C70E8"/>
    <w:rsid w:val="007D643A"/>
    <w:rsid w:val="007D75B7"/>
    <w:rsid w:val="007E5C03"/>
    <w:rsid w:val="007E79B0"/>
    <w:rsid w:val="007F21B3"/>
    <w:rsid w:val="007F2C07"/>
    <w:rsid w:val="007F68AA"/>
    <w:rsid w:val="008025E6"/>
    <w:rsid w:val="00806753"/>
    <w:rsid w:val="0080754B"/>
    <w:rsid w:val="00810519"/>
    <w:rsid w:val="00810F26"/>
    <w:rsid w:val="00816AD5"/>
    <w:rsid w:val="0082445C"/>
    <w:rsid w:val="008268B6"/>
    <w:rsid w:val="008308B1"/>
    <w:rsid w:val="00836517"/>
    <w:rsid w:val="00837908"/>
    <w:rsid w:val="00840562"/>
    <w:rsid w:val="00845615"/>
    <w:rsid w:val="00846BF7"/>
    <w:rsid w:val="0085406A"/>
    <w:rsid w:val="00862714"/>
    <w:rsid w:val="00863460"/>
    <w:rsid w:val="0086557C"/>
    <w:rsid w:val="008702B5"/>
    <w:rsid w:val="0087032E"/>
    <w:rsid w:val="00871822"/>
    <w:rsid w:val="00871E71"/>
    <w:rsid w:val="0087262C"/>
    <w:rsid w:val="0087359A"/>
    <w:rsid w:val="00876FF4"/>
    <w:rsid w:val="00877625"/>
    <w:rsid w:val="00883245"/>
    <w:rsid w:val="00884046"/>
    <w:rsid w:val="00884CBA"/>
    <w:rsid w:val="00891609"/>
    <w:rsid w:val="00891ACB"/>
    <w:rsid w:val="00891B01"/>
    <w:rsid w:val="0089453D"/>
    <w:rsid w:val="0089755F"/>
    <w:rsid w:val="008A486F"/>
    <w:rsid w:val="008A4E0B"/>
    <w:rsid w:val="008A673F"/>
    <w:rsid w:val="008A6CA7"/>
    <w:rsid w:val="008B1FDD"/>
    <w:rsid w:val="008B3FCC"/>
    <w:rsid w:val="008B501E"/>
    <w:rsid w:val="008C1632"/>
    <w:rsid w:val="008C21D3"/>
    <w:rsid w:val="008C4B79"/>
    <w:rsid w:val="008C567F"/>
    <w:rsid w:val="008C6DFE"/>
    <w:rsid w:val="008C7FAA"/>
    <w:rsid w:val="008D2D97"/>
    <w:rsid w:val="008D54EE"/>
    <w:rsid w:val="008E06BE"/>
    <w:rsid w:val="008E269E"/>
    <w:rsid w:val="008E2BDF"/>
    <w:rsid w:val="008E3479"/>
    <w:rsid w:val="008E4613"/>
    <w:rsid w:val="008E66D5"/>
    <w:rsid w:val="008F2007"/>
    <w:rsid w:val="008F4D27"/>
    <w:rsid w:val="008F4EAE"/>
    <w:rsid w:val="008F539F"/>
    <w:rsid w:val="009017AD"/>
    <w:rsid w:val="0090319F"/>
    <w:rsid w:val="00903813"/>
    <w:rsid w:val="009066C7"/>
    <w:rsid w:val="0091314D"/>
    <w:rsid w:val="009153D2"/>
    <w:rsid w:val="009225E4"/>
    <w:rsid w:val="00923B3F"/>
    <w:rsid w:val="00933EBF"/>
    <w:rsid w:val="00934B46"/>
    <w:rsid w:val="00934D3D"/>
    <w:rsid w:val="009374C3"/>
    <w:rsid w:val="00942F1C"/>
    <w:rsid w:val="00947D23"/>
    <w:rsid w:val="0095048B"/>
    <w:rsid w:val="00951D4C"/>
    <w:rsid w:val="00953999"/>
    <w:rsid w:val="009540DF"/>
    <w:rsid w:val="00956C9C"/>
    <w:rsid w:val="00957039"/>
    <w:rsid w:val="009576EB"/>
    <w:rsid w:val="00965BA3"/>
    <w:rsid w:val="009813F9"/>
    <w:rsid w:val="00983A4D"/>
    <w:rsid w:val="0098462B"/>
    <w:rsid w:val="00985662"/>
    <w:rsid w:val="009921CF"/>
    <w:rsid w:val="009923D7"/>
    <w:rsid w:val="00995D62"/>
    <w:rsid w:val="009B5133"/>
    <w:rsid w:val="009C015E"/>
    <w:rsid w:val="009C4BC4"/>
    <w:rsid w:val="009D4AF7"/>
    <w:rsid w:val="009D7823"/>
    <w:rsid w:val="009D7981"/>
    <w:rsid w:val="009E6405"/>
    <w:rsid w:val="009E6915"/>
    <w:rsid w:val="009E69A6"/>
    <w:rsid w:val="009F1483"/>
    <w:rsid w:val="009F2602"/>
    <w:rsid w:val="009F2AD1"/>
    <w:rsid w:val="009F565C"/>
    <w:rsid w:val="00A02F0A"/>
    <w:rsid w:val="00A0385C"/>
    <w:rsid w:val="00A04807"/>
    <w:rsid w:val="00A04811"/>
    <w:rsid w:val="00A04C60"/>
    <w:rsid w:val="00A06DB2"/>
    <w:rsid w:val="00A07108"/>
    <w:rsid w:val="00A12CBA"/>
    <w:rsid w:val="00A1537F"/>
    <w:rsid w:val="00A225CC"/>
    <w:rsid w:val="00A22A5E"/>
    <w:rsid w:val="00A259E9"/>
    <w:rsid w:val="00A25BB7"/>
    <w:rsid w:val="00A27794"/>
    <w:rsid w:val="00A426BC"/>
    <w:rsid w:val="00A43D13"/>
    <w:rsid w:val="00A47C33"/>
    <w:rsid w:val="00A50336"/>
    <w:rsid w:val="00A5578E"/>
    <w:rsid w:val="00A638B2"/>
    <w:rsid w:val="00A6715F"/>
    <w:rsid w:val="00A72707"/>
    <w:rsid w:val="00A75A0A"/>
    <w:rsid w:val="00A8170F"/>
    <w:rsid w:val="00A85671"/>
    <w:rsid w:val="00A91AD6"/>
    <w:rsid w:val="00A926A3"/>
    <w:rsid w:val="00A92C27"/>
    <w:rsid w:val="00AA3D00"/>
    <w:rsid w:val="00AA40EE"/>
    <w:rsid w:val="00AA76B6"/>
    <w:rsid w:val="00AA77A5"/>
    <w:rsid w:val="00AB0FAB"/>
    <w:rsid w:val="00AB22F9"/>
    <w:rsid w:val="00AB3B91"/>
    <w:rsid w:val="00AB3F0E"/>
    <w:rsid w:val="00AB5472"/>
    <w:rsid w:val="00AC23CC"/>
    <w:rsid w:val="00AC475C"/>
    <w:rsid w:val="00AC6FFE"/>
    <w:rsid w:val="00AD0717"/>
    <w:rsid w:val="00AD0A0A"/>
    <w:rsid w:val="00AD43FF"/>
    <w:rsid w:val="00AD7840"/>
    <w:rsid w:val="00AE1487"/>
    <w:rsid w:val="00AE7E40"/>
    <w:rsid w:val="00AF0C8D"/>
    <w:rsid w:val="00AF14CF"/>
    <w:rsid w:val="00AF2445"/>
    <w:rsid w:val="00AF3475"/>
    <w:rsid w:val="00AF3651"/>
    <w:rsid w:val="00AF3652"/>
    <w:rsid w:val="00B04A93"/>
    <w:rsid w:val="00B072E9"/>
    <w:rsid w:val="00B13D33"/>
    <w:rsid w:val="00B13F4D"/>
    <w:rsid w:val="00B14261"/>
    <w:rsid w:val="00B1602E"/>
    <w:rsid w:val="00B16AD9"/>
    <w:rsid w:val="00B33B46"/>
    <w:rsid w:val="00B405C9"/>
    <w:rsid w:val="00B46938"/>
    <w:rsid w:val="00B5329C"/>
    <w:rsid w:val="00B53A93"/>
    <w:rsid w:val="00B57FFE"/>
    <w:rsid w:val="00B61701"/>
    <w:rsid w:val="00B621F1"/>
    <w:rsid w:val="00B629E1"/>
    <w:rsid w:val="00B64066"/>
    <w:rsid w:val="00B65BE3"/>
    <w:rsid w:val="00B65F00"/>
    <w:rsid w:val="00B66B73"/>
    <w:rsid w:val="00B67B28"/>
    <w:rsid w:val="00B70E01"/>
    <w:rsid w:val="00B72ADC"/>
    <w:rsid w:val="00B7372D"/>
    <w:rsid w:val="00B76480"/>
    <w:rsid w:val="00B84181"/>
    <w:rsid w:val="00B9024B"/>
    <w:rsid w:val="00B90709"/>
    <w:rsid w:val="00B921E8"/>
    <w:rsid w:val="00B97B5A"/>
    <w:rsid w:val="00BA017E"/>
    <w:rsid w:val="00BA3FC2"/>
    <w:rsid w:val="00BA72A8"/>
    <w:rsid w:val="00BB1AAE"/>
    <w:rsid w:val="00BB244E"/>
    <w:rsid w:val="00BB2DF8"/>
    <w:rsid w:val="00BB3A92"/>
    <w:rsid w:val="00BB5184"/>
    <w:rsid w:val="00BB5AE6"/>
    <w:rsid w:val="00BB7089"/>
    <w:rsid w:val="00BC1056"/>
    <w:rsid w:val="00BC257E"/>
    <w:rsid w:val="00BC45AB"/>
    <w:rsid w:val="00BD0113"/>
    <w:rsid w:val="00BD4BE3"/>
    <w:rsid w:val="00BD4E5B"/>
    <w:rsid w:val="00BD613E"/>
    <w:rsid w:val="00BE059F"/>
    <w:rsid w:val="00BE29DC"/>
    <w:rsid w:val="00BE3FFA"/>
    <w:rsid w:val="00BE4A28"/>
    <w:rsid w:val="00BE5F44"/>
    <w:rsid w:val="00BE67A1"/>
    <w:rsid w:val="00BF3882"/>
    <w:rsid w:val="00BF5EDD"/>
    <w:rsid w:val="00C00341"/>
    <w:rsid w:val="00C02343"/>
    <w:rsid w:val="00C03E86"/>
    <w:rsid w:val="00C04162"/>
    <w:rsid w:val="00C0425C"/>
    <w:rsid w:val="00C05876"/>
    <w:rsid w:val="00C06490"/>
    <w:rsid w:val="00C12BD4"/>
    <w:rsid w:val="00C12ECF"/>
    <w:rsid w:val="00C17693"/>
    <w:rsid w:val="00C20E6C"/>
    <w:rsid w:val="00C21846"/>
    <w:rsid w:val="00C21DB8"/>
    <w:rsid w:val="00C231E6"/>
    <w:rsid w:val="00C2457A"/>
    <w:rsid w:val="00C3015E"/>
    <w:rsid w:val="00C338E6"/>
    <w:rsid w:val="00C33C90"/>
    <w:rsid w:val="00C342AF"/>
    <w:rsid w:val="00C34B18"/>
    <w:rsid w:val="00C3793E"/>
    <w:rsid w:val="00C37AC0"/>
    <w:rsid w:val="00C426E3"/>
    <w:rsid w:val="00C4333A"/>
    <w:rsid w:val="00C54772"/>
    <w:rsid w:val="00C54FAD"/>
    <w:rsid w:val="00C627B2"/>
    <w:rsid w:val="00C675EA"/>
    <w:rsid w:val="00C71855"/>
    <w:rsid w:val="00C722AE"/>
    <w:rsid w:val="00C74DE8"/>
    <w:rsid w:val="00C75B3D"/>
    <w:rsid w:val="00C775F2"/>
    <w:rsid w:val="00C813ED"/>
    <w:rsid w:val="00C84A0C"/>
    <w:rsid w:val="00C84E19"/>
    <w:rsid w:val="00C87DA3"/>
    <w:rsid w:val="00C91F1F"/>
    <w:rsid w:val="00C9369F"/>
    <w:rsid w:val="00C952EF"/>
    <w:rsid w:val="00CA0CF5"/>
    <w:rsid w:val="00CA3E12"/>
    <w:rsid w:val="00CA5835"/>
    <w:rsid w:val="00CA64CC"/>
    <w:rsid w:val="00CA7D92"/>
    <w:rsid w:val="00CB3290"/>
    <w:rsid w:val="00CB32A1"/>
    <w:rsid w:val="00CC0CF3"/>
    <w:rsid w:val="00CC5246"/>
    <w:rsid w:val="00CC6DF7"/>
    <w:rsid w:val="00CC7996"/>
    <w:rsid w:val="00CE141A"/>
    <w:rsid w:val="00CE2AC2"/>
    <w:rsid w:val="00CE3B44"/>
    <w:rsid w:val="00CE74D3"/>
    <w:rsid w:val="00CE79B0"/>
    <w:rsid w:val="00CF4A3C"/>
    <w:rsid w:val="00CF54CF"/>
    <w:rsid w:val="00CF552E"/>
    <w:rsid w:val="00D00324"/>
    <w:rsid w:val="00D107FF"/>
    <w:rsid w:val="00D10EEF"/>
    <w:rsid w:val="00D129D9"/>
    <w:rsid w:val="00D14F05"/>
    <w:rsid w:val="00D159B2"/>
    <w:rsid w:val="00D16C48"/>
    <w:rsid w:val="00D20202"/>
    <w:rsid w:val="00D23056"/>
    <w:rsid w:val="00D23984"/>
    <w:rsid w:val="00D31711"/>
    <w:rsid w:val="00D40AC0"/>
    <w:rsid w:val="00D46EDE"/>
    <w:rsid w:val="00D47A9C"/>
    <w:rsid w:val="00D51DE9"/>
    <w:rsid w:val="00D53ED6"/>
    <w:rsid w:val="00D5447D"/>
    <w:rsid w:val="00D57FA6"/>
    <w:rsid w:val="00D663A2"/>
    <w:rsid w:val="00D71824"/>
    <w:rsid w:val="00D728FC"/>
    <w:rsid w:val="00D74729"/>
    <w:rsid w:val="00D7533E"/>
    <w:rsid w:val="00D76103"/>
    <w:rsid w:val="00D76E9E"/>
    <w:rsid w:val="00D80956"/>
    <w:rsid w:val="00D84472"/>
    <w:rsid w:val="00D879F1"/>
    <w:rsid w:val="00D91BA4"/>
    <w:rsid w:val="00DA6E95"/>
    <w:rsid w:val="00DA787A"/>
    <w:rsid w:val="00DB38D9"/>
    <w:rsid w:val="00DB41CB"/>
    <w:rsid w:val="00DC0E85"/>
    <w:rsid w:val="00DC5BEA"/>
    <w:rsid w:val="00DC6364"/>
    <w:rsid w:val="00DC7A29"/>
    <w:rsid w:val="00DD38B1"/>
    <w:rsid w:val="00DD4767"/>
    <w:rsid w:val="00DD4F4F"/>
    <w:rsid w:val="00DD7C88"/>
    <w:rsid w:val="00DE199A"/>
    <w:rsid w:val="00DE2F23"/>
    <w:rsid w:val="00DE2F7E"/>
    <w:rsid w:val="00DE6A87"/>
    <w:rsid w:val="00DF34F2"/>
    <w:rsid w:val="00DF38C4"/>
    <w:rsid w:val="00DF3D2D"/>
    <w:rsid w:val="00DF4F4C"/>
    <w:rsid w:val="00E12458"/>
    <w:rsid w:val="00E137F8"/>
    <w:rsid w:val="00E223D2"/>
    <w:rsid w:val="00E257D0"/>
    <w:rsid w:val="00E27D8E"/>
    <w:rsid w:val="00E30EA7"/>
    <w:rsid w:val="00E3403D"/>
    <w:rsid w:val="00E3440C"/>
    <w:rsid w:val="00E34FFF"/>
    <w:rsid w:val="00E35D1D"/>
    <w:rsid w:val="00E3696D"/>
    <w:rsid w:val="00E3731B"/>
    <w:rsid w:val="00E3759F"/>
    <w:rsid w:val="00E37F08"/>
    <w:rsid w:val="00E41757"/>
    <w:rsid w:val="00E43BBA"/>
    <w:rsid w:val="00E51644"/>
    <w:rsid w:val="00E55CF6"/>
    <w:rsid w:val="00E602F4"/>
    <w:rsid w:val="00E62B17"/>
    <w:rsid w:val="00E63E08"/>
    <w:rsid w:val="00E649A7"/>
    <w:rsid w:val="00E64A6F"/>
    <w:rsid w:val="00E65054"/>
    <w:rsid w:val="00E67F71"/>
    <w:rsid w:val="00E71B48"/>
    <w:rsid w:val="00E77C0B"/>
    <w:rsid w:val="00E8243C"/>
    <w:rsid w:val="00E846DD"/>
    <w:rsid w:val="00E869D1"/>
    <w:rsid w:val="00E90A0F"/>
    <w:rsid w:val="00E90F36"/>
    <w:rsid w:val="00E9126F"/>
    <w:rsid w:val="00E93346"/>
    <w:rsid w:val="00EA0B41"/>
    <w:rsid w:val="00EA18C8"/>
    <w:rsid w:val="00EA336A"/>
    <w:rsid w:val="00EA4A6F"/>
    <w:rsid w:val="00EA5168"/>
    <w:rsid w:val="00EA6118"/>
    <w:rsid w:val="00EA698D"/>
    <w:rsid w:val="00EB0FEC"/>
    <w:rsid w:val="00EB3021"/>
    <w:rsid w:val="00EB37B4"/>
    <w:rsid w:val="00EC0C03"/>
    <w:rsid w:val="00EC1B7B"/>
    <w:rsid w:val="00EC4AB6"/>
    <w:rsid w:val="00EC6F40"/>
    <w:rsid w:val="00ED7824"/>
    <w:rsid w:val="00EE04B7"/>
    <w:rsid w:val="00EE1F1F"/>
    <w:rsid w:val="00EE2ABD"/>
    <w:rsid w:val="00EE471F"/>
    <w:rsid w:val="00EE5124"/>
    <w:rsid w:val="00EE55B3"/>
    <w:rsid w:val="00EF0239"/>
    <w:rsid w:val="00EF0456"/>
    <w:rsid w:val="00EF1E78"/>
    <w:rsid w:val="00EF7BDB"/>
    <w:rsid w:val="00F00307"/>
    <w:rsid w:val="00F010A9"/>
    <w:rsid w:val="00F02956"/>
    <w:rsid w:val="00F02EB2"/>
    <w:rsid w:val="00F04212"/>
    <w:rsid w:val="00F05F09"/>
    <w:rsid w:val="00F102B4"/>
    <w:rsid w:val="00F10CF0"/>
    <w:rsid w:val="00F1267A"/>
    <w:rsid w:val="00F129CC"/>
    <w:rsid w:val="00F13C2D"/>
    <w:rsid w:val="00F14162"/>
    <w:rsid w:val="00F1700A"/>
    <w:rsid w:val="00F20599"/>
    <w:rsid w:val="00F20998"/>
    <w:rsid w:val="00F23FE6"/>
    <w:rsid w:val="00F367AD"/>
    <w:rsid w:val="00F3726D"/>
    <w:rsid w:val="00F45D90"/>
    <w:rsid w:val="00F469C8"/>
    <w:rsid w:val="00F513AA"/>
    <w:rsid w:val="00F55366"/>
    <w:rsid w:val="00F56234"/>
    <w:rsid w:val="00F61105"/>
    <w:rsid w:val="00F64C5E"/>
    <w:rsid w:val="00F712D6"/>
    <w:rsid w:val="00F717CF"/>
    <w:rsid w:val="00F71B35"/>
    <w:rsid w:val="00F75C0D"/>
    <w:rsid w:val="00F760FD"/>
    <w:rsid w:val="00F81656"/>
    <w:rsid w:val="00F82525"/>
    <w:rsid w:val="00F85635"/>
    <w:rsid w:val="00F93448"/>
    <w:rsid w:val="00F93C6C"/>
    <w:rsid w:val="00F94E5C"/>
    <w:rsid w:val="00FA31C6"/>
    <w:rsid w:val="00FA51A1"/>
    <w:rsid w:val="00FB4869"/>
    <w:rsid w:val="00FB69C6"/>
    <w:rsid w:val="00FC10AE"/>
    <w:rsid w:val="00FC3ADF"/>
    <w:rsid w:val="00FC4ADA"/>
    <w:rsid w:val="00FC54E4"/>
    <w:rsid w:val="00FC6848"/>
    <w:rsid w:val="00FD3C77"/>
    <w:rsid w:val="00FD7781"/>
    <w:rsid w:val="00FE18C6"/>
    <w:rsid w:val="00FE3F67"/>
    <w:rsid w:val="00FF2389"/>
    <w:rsid w:val="00FF3488"/>
    <w:rsid w:val="00FF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 fillcolor="white">
      <v:fill color="white"/>
      <o:colormru v:ext="edit" colors="#eaeaea,#f8f8f8"/>
    </o:shapedefaults>
    <o:shapelayout v:ext="edit">
      <o:idmap v:ext="edit" data="1"/>
    </o:shapelayout>
  </w:shapeDefaults>
  <w:decimalSymbol w:val=","/>
  <w:listSeparator w:val=";"/>
  <w14:docId w14:val="7BB96B8E"/>
  <w15:chartTrackingRefBased/>
  <w15:docId w15:val="{66F23537-9290-4DA8-BAAE-F744CA51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8D9"/>
    <w:rPr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napToGrid w:val="0"/>
      <w:color w:val="000000"/>
      <w:lang w:val="ca-E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9"/>
      </w:numPr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mallCaps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u w:val="single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keepNext/>
      <w:ind w:left="709"/>
      <w:outlineLvl w:val="6"/>
    </w:pPr>
    <w:rPr>
      <w:i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b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708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2detindependiente">
    <w:name w:val="Body Text Indent 2"/>
    <w:basedOn w:val="Normal"/>
    <w:pPr>
      <w:ind w:left="709"/>
    </w:pPr>
    <w:rPr>
      <w:i/>
    </w:rPr>
  </w:style>
  <w:style w:type="paragraph" w:styleId="Textonotapie">
    <w:name w:val="footnote text"/>
    <w:basedOn w:val="Normal"/>
    <w:semiHidden/>
    <w:rPr>
      <w:sz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3detindependiente">
    <w:name w:val="Body Text Indent 3"/>
    <w:basedOn w:val="Normal"/>
    <w:pPr>
      <w:ind w:left="1418"/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jc w:val="both"/>
    </w:pPr>
  </w:style>
  <w:style w:type="paragraph" w:styleId="TDC1">
    <w:name w:val="toc 1"/>
    <w:basedOn w:val="Normal"/>
    <w:next w:val="Normal"/>
    <w:autoRedefine/>
    <w:semiHidden/>
    <w:rsid w:val="008A6CA7"/>
    <w:pPr>
      <w:shd w:val="clear" w:color="auto" w:fill="008000"/>
      <w:tabs>
        <w:tab w:val="left" w:pos="480"/>
        <w:tab w:val="right" w:leader="dot" w:pos="9345"/>
      </w:tabs>
      <w:spacing w:before="120" w:after="120"/>
    </w:pPr>
    <w:rPr>
      <w:b/>
      <w:caps/>
      <w:noProof/>
      <w:color w:val="FFFFFF"/>
      <w:sz w:val="20"/>
    </w:rPr>
  </w:style>
  <w:style w:type="paragraph" w:styleId="TDC2">
    <w:name w:val="toc 2"/>
    <w:basedOn w:val="Normal"/>
    <w:next w:val="Normal"/>
    <w:autoRedefine/>
    <w:semiHidden/>
    <w:rsid w:val="00C952EF"/>
    <w:pPr>
      <w:tabs>
        <w:tab w:val="left" w:pos="971"/>
        <w:tab w:val="right" w:leader="dot" w:pos="9345"/>
      </w:tabs>
      <w:ind w:left="923" w:hanging="709"/>
    </w:pPr>
    <w:rPr>
      <w:smallCaps/>
      <w:sz w:val="20"/>
    </w:rPr>
  </w:style>
  <w:style w:type="paragraph" w:styleId="TDC3">
    <w:name w:val="toc 3"/>
    <w:basedOn w:val="Normal"/>
    <w:next w:val="Normal"/>
    <w:autoRedefine/>
    <w:semiHidden/>
    <w:rsid w:val="005C6371"/>
    <w:pPr>
      <w:tabs>
        <w:tab w:val="left" w:pos="923"/>
        <w:tab w:val="right" w:leader="dot" w:pos="9345"/>
      </w:tabs>
      <w:ind w:left="480"/>
    </w:pPr>
    <w:rPr>
      <w:i/>
      <w:sz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dot" w:pos="9345"/>
      </w:tabs>
      <w:ind w:left="971"/>
    </w:pPr>
    <w:rPr>
      <w:noProof/>
      <w:sz w:val="18"/>
    </w:rPr>
  </w:style>
  <w:style w:type="paragraph" w:styleId="TDC5">
    <w:name w:val="toc 5"/>
    <w:basedOn w:val="Normal"/>
    <w:next w:val="Normal"/>
    <w:autoRedefine/>
    <w:semiHidden/>
    <w:pPr>
      <w:ind w:left="960"/>
    </w:pPr>
    <w:rPr>
      <w:sz w:val="18"/>
    </w:rPr>
  </w:style>
  <w:style w:type="paragraph" w:styleId="TDC6">
    <w:name w:val="toc 6"/>
    <w:basedOn w:val="Normal"/>
    <w:next w:val="Normal"/>
    <w:autoRedefine/>
    <w:semiHidden/>
    <w:pPr>
      <w:ind w:left="1200"/>
    </w:pPr>
    <w:rPr>
      <w:sz w:val="18"/>
    </w:rPr>
  </w:style>
  <w:style w:type="paragraph" w:styleId="TDC7">
    <w:name w:val="toc 7"/>
    <w:basedOn w:val="Normal"/>
    <w:next w:val="Normal"/>
    <w:autoRedefine/>
    <w:semiHidden/>
    <w:pPr>
      <w:ind w:left="1440"/>
    </w:pPr>
    <w:rPr>
      <w:sz w:val="18"/>
    </w:rPr>
  </w:style>
  <w:style w:type="paragraph" w:styleId="TDC8">
    <w:name w:val="toc 8"/>
    <w:basedOn w:val="Normal"/>
    <w:next w:val="Normal"/>
    <w:autoRedefine/>
    <w:semiHidden/>
    <w:pPr>
      <w:ind w:left="1680"/>
    </w:pPr>
    <w:rPr>
      <w:sz w:val="18"/>
    </w:rPr>
  </w:style>
  <w:style w:type="paragraph" w:styleId="TDC9">
    <w:name w:val="toc 9"/>
    <w:basedOn w:val="Normal"/>
    <w:next w:val="Normal"/>
    <w:autoRedefine/>
    <w:semiHidden/>
    <w:pPr>
      <w:ind w:left="1920"/>
    </w:pPr>
    <w:rPr>
      <w:sz w:val="18"/>
    </w:rPr>
  </w:style>
  <w:style w:type="paragraph" w:styleId="Textoindependiente3">
    <w:name w:val="Body Text 3"/>
    <w:basedOn w:val="Normal"/>
    <w:pPr>
      <w:jc w:val="both"/>
    </w:pPr>
    <w:rPr>
      <w:u w:val="single"/>
    </w:rPr>
  </w:style>
  <w:style w:type="paragraph" w:styleId="Textoindependiente2">
    <w:name w:val="Body Text 2"/>
    <w:basedOn w:val="Normal"/>
    <w:pPr>
      <w:jc w:val="both"/>
    </w:pPr>
    <w:rPr>
      <w:color w:val="0000FF"/>
    </w:rPr>
  </w:style>
  <w:style w:type="paragraph" w:styleId="Tabladeilustraciones">
    <w:name w:val="table of figures"/>
    <w:basedOn w:val="Normal"/>
    <w:next w:val="Normal"/>
    <w:semiHidden/>
  </w:style>
  <w:style w:type="paragraph" w:styleId="Ttulo">
    <w:name w:val="Title"/>
    <w:basedOn w:val="Normal"/>
    <w:qFormat/>
    <w:pPr>
      <w:jc w:val="center"/>
    </w:pPr>
    <w:rPr>
      <w:b/>
      <w:i/>
      <w:lang w:val="ca-ES"/>
    </w:rPr>
  </w:style>
  <w:style w:type="paragraph" w:customStyle="1" w:styleId="H2">
    <w:name w:val="H2"/>
    <w:basedOn w:val="Normal"/>
    <w:next w:val="Normal"/>
    <w:pPr>
      <w:keepNext/>
      <w:spacing w:before="100" w:after="100"/>
      <w:outlineLvl w:val="2"/>
    </w:pPr>
    <w:rPr>
      <w:b/>
      <w:snapToGrid w:val="0"/>
      <w:sz w:val="36"/>
    </w:r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semiHidden/>
    <w:rsid w:val="00F05F0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C4A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 1"/>
    <w:basedOn w:val="Normal"/>
    <w:rsid w:val="007F21B3"/>
    <w:pPr>
      <w:widowControl w:val="0"/>
      <w:autoSpaceDE w:val="0"/>
      <w:autoSpaceDN w:val="0"/>
      <w:jc w:val="both"/>
    </w:pPr>
    <w:rPr>
      <w:szCs w:val="24"/>
      <w:lang w:val="en-US"/>
    </w:rPr>
  </w:style>
  <w:style w:type="paragraph" w:customStyle="1" w:styleId="Epgrafe">
    <w:name w:val="Epígrafe"/>
    <w:basedOn w:val="Normal"/>
    <w:next w:val="Normal"/>
    <w:qFormat/>
    <w:rsid w:val="007F21B3"/>
    <w:pPr>
      <w:ind w:right="283"/>
      <w:jc w:val="both"/>
    </w:pPr>
    <w:rPr>
      <w:rFonts w:ascii="Arial" w:hAnsi="Arial"/>
      <w:b/>
    </w:rPr>
  </w:style>
  <w:style w:type="paragraph" w:styleId="NormalWeb">
    <w:name w:val="Normal (Web)"/>
    <w:basedOn w:val="Normal"/>
    <w:rsid w:val="003E715B"/>
    <w:pPr>
      <w:spacing w:before="100" w:beforeAutospacing="1" w:after="100" w:afterAutospacing="1"/>
    </w:pPr>
    <w:rPr>
      <w:rFonts w:ascii="Arial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5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XP\Escritorio\Plan%20de%20Prevenci&#243;n%20de%20Riesgos%20Laborales%20pla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 de Prevención de Riesgos Laborales plan.dot</Template>
  <TotalTime>6</TotalTime>
  <Pages>7</Pages>
  <Words>1421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 de prevenció de riscos</vt:lpstr>
    </vt:vector>
  </TitlesOfParts>
  <Company>MDT</Company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 de prevenció de riscos</dc:title>
  <dc:subject/>
  <dc:creator>Joaquin</dc:creator>
  <cp:keywords/>
  <dc:description/>
  <cp:lastModifiedBy>Sergi Mariin</cp:lastModifiedBy>
  <cp:revision>13</cp:revision>
  <cp:lastPrinted>2006-11-20T10:12:00Z</cp:lastPrinted>
  <dcterms:created xsi:type="dcterms:W3CDTF">2020-05-19T09:27:00Z</dcterms:created>
  <dcterms:modified xsi:type="dcterms:W3CDTF">2020-07-28T15:16:00Z</dcterms:modified>
</cp:coreProperties>
</file>