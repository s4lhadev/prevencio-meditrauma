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3E0007" w14:textId="77777777" w:rsidR="00257AF9" w:rsidRDefault="003237BB">
      <w:r>
        <w:t>Apreciado cliente,</w:t>
      </w:r>
    </w:p>
    <w:p w14:paraId="631A86EB" w14:textId="379CEF69" w:rsidR="005F0CD6" w:rsidRDefault="003237BB">
      <w:r>
        <w:t>Nos consta como pendiente la factura adjuntada.</w:t>
      </w:r>
      <w:r w:rsidR="005F0CD6">
        <w:t xml:space="preserve"> </w:t>
      </w:r>
    </w:p>
    <w:p w14:paraId="0985C6EC" w14:textId="77777777" w:rsidR="005F0CD6" w:rsidRDefault="005F0CD6"/>
    <w:p w14:paraId="5C17A787" w14:textId="643192F9" w:rsidR="00257AF9" w:rsidRDefault="003237BB">
      <w:r>
        <w:t xml:space="preserve"> </w:t>
      </w:r>
      <w:r w:rsidR="005F0CD6">
        <w:t xml:space="preserve">Si </w:t>
      </w:r>
      <w:r>
        <w:t>está todo correcto nos puede hacer el ingreso a la cuenta:</w:t>
      </w:r>
    </w:p>
    <w:p w14:paraId="1282DB62" w14:textId="77777777" w:rsidR="00257AF9" w:rsidRDefault="003237BB">
      <w:r>
        <w:t>BBVA: ES56-0182-8669-12-0208003587</w:t>
      </w:r>
    </w:p>
    <w:p w14:paraId="6317AB98" w14:textId="77777777" w:rsidR="000D6D56" w:rsidRDefault="000D6D56"/>
    <w:p w14:paraId="41270350" w14:textId="1D6FE8FA" w:rsidR="00257AF9" w:rsidRDefault="003237BB">
      <w:r>
        <w:t xml:space="preserve">Si ya nos han hecho la transferencia </w:t>
      </w:r>
      <w:r w:rsidR="000D6D56">
        <w:t>agradeceríamos</w:t>
      </w:r>
      <w:r>
        <w:t xml:space="preserve"> nos envíen el justificante.</w:t>
      </w:r>
    </w:p>
    <w:p w14:paraId="42F770AB" w14:textId="77777777" w:rsidR="000D6D56" w:rsidRDefault="000D6D56"/>
    <w:p w14:paraId="10B6DD32" w14:textId="77777777" w:rsidR="003237BB" w:rsidRDefault="003237BB">
      <w:r>
        <w:t>Para visualizar archivo PDF debe poner la contraseña: Prevencion2021 (la primera con mayúscula y sin espacios).</w:t>
      </w:r>
    </w:p>
    <w:p w14:paraId="37161DCB" w14:textId="77777777" w:rsidR="000D6D56" w:rsidRDefault="000D6D56"/>
    <w:p w14:paraId="5250856E" w14:textId="7F3B3DFE" w:rsidR="003237BB" w:rsidRDefault="003237BB">
      <w:r>
        <w:t xml:space="preserve">Cualquier duda o consulta no dude en ponerse en contacto al email </w:t>
      </w:r>
      <w:proofErr w:type="spellStart"/>
      <w:r>
        <w:t>ó</w:t>
      </w:r>
      <w:proofErr w:type="spellEnd"/>
      <w:r>
        <w:t xml:space="preserve"> </w:t>
      </w:r>
      <w:r w:rsidR="000D6D56">
        <w:t>teléfono</w:t>
      </w:r>
      <w:r>
        <w:t xml:space="preserve"> a pie de la firma.</w:t>
      </w:r>
    </w:p>
    <w:p w14:paraId="761BA4A0" w14:textId="77777777" w:rsidR="003237BB" w:rsidRDefault="003237BB"/>
    <w:p w14:paraId="1D877BE6" w14:textId="77777777" w:rsidR="003237BB" w:rsidRDefault="003237BB">
      <w:r>
        <w:t>Esperamos su respuesta,</w:t>
      </w:r>
    </w:p>
    <w:p w14:paraId="71A8DE13" w14:textId="77777777" w:rsidR="00257AF9" w:rsidRDefault="003237BB">
      <w:r>
        <w:t>Gracias</w:t>
      </w:r>
    </w:p>
    <w:p w14:paraId="765C6F97" w14:textId="77777777" w:rsidR="00257AF9" w:rsidRDefault="00257AF9"/>
    <w:p w14:paraId="5331FB40" w14:textId="77777777" w:rsidR="00257AF9" w:rsidRDefault="003237BB">
      <w:r>
        <w:t>Sindy Morales Leiva</w:t>
      </w:r>
    </w:p>
    <w:p w14:paraId="3F80A8C8" w14:textId="77777777" w:rsidR="00257AF9" w:rsidRDefault="003237BB">
      <w:r>
        <w:t xml:space="preserve">MDT </w:t>
      </w:r>
      <w:proofErr w:type="spellStart"/>
      <w:r>
        <w:t>Servei</w:t>
      </w:r>
      <w:proofErr w:type="spellEnd"/>
      <w:r>
        <w:t xml:space="preserve"> de Prevenció </w:t>
      </w:r>
      <w:proofErr w:type="spellStart"/>
      <w:r>
        <w:t>Aliè</w:t>
      </w:r>
      <w:proofErr w:type="spellEnd"/>
    </w:p>
    <w:p w14:paraId="45D7D507" w14:textId="77777777" w:rsidR="00257AF9" w:rsidRDefault="003237BB">
      <w:r>
        <w:t>Tel. 605109899</w:t>
      </w:r>
    </w:p>
    <w:p w14:paraId="04143541" w14:textId="77777777" w:rsidR="00257AF9" w:rsidRDefault="003237BB">
      <w:r>
        <w:t>smorales@mdtprevencion.com</w:t>
      </w:r>
    </w:p>
    <w:p w14:paraId="6B7C0899" w14:textId="77777777" w:rsidR="00F942DB" w:rsidRDefault="00F942DB" w:rsidP="00F942DB">
      <w:pPr>
        <w:jc w:val="both"/>
        <w:rPr>
          <w:rFonts w:eastAsiaTheme="minorEastAsia" w:cs="Calibri"/>
          <w:noProof/>
          <w:sz w:val="16"/>
          <w:szCs w:val="16"/>
          <w:lang w:eastAsia="es-ES"/>
        </w:rPr>
      </w:pPr>
      <w:r>
        <w:rPr>
          <w:rFonts w:eastAsiaTheme="minorEastAsia" w:cs="Calibri"/>
          <w:noProof/>
          <w:sz w:val="16"/>
          <w:szCs w:val="16"/>
          <w:lang w:eastAsia="es-ES"/>
        </w:rPr>
        <w:t xml:space="preserve">Sus datos están incorporados en el registro del que es responsable MEDITRAUMA, SL con la finalidad de prestarle los servicios contratados, atender sus solicitudes de información y, si fuese el caso, enviarle comunicaciones comerciales. Podrá ejercer sus derechos de acceso, rectificación, limitación, oposición, portabilidad y supresión, acceder a información adicional, así como otros derechos indicados en la información adicional, dirigiéndose a la dirección postal C/ Miquel Biada, 119 - 08302 - Mataró o a la dirección de correo electrónico </w:t>
      </w:r>
      <w:hyperlink r:id="rId6" w:history="1">
        <w:r>
          <w:rPr>
            <w:rStyle w:val="Hipervnculo"/>
            <w:rFonts w:eastAsiaTheme="minorEastAsia" w:cs="Calibri"/>
            <w:noProof/>
            <w:sz w:val="16"/>
            <w:szCs w:val="16"/>
            <w:lang w:eastAsia="es-ES"/>
          </w:rPr>
          <w:t>medisalut@meditrauma.com</w:t>
        </w:r>
      </w:hyperlink>
      <w:r>
        <w:rPr>
          <w:rFonts w:eastAsiaTheme="minorEastAsia" w:cs="Calibri"/>
          <w:noProof/>
          <w:sz w:val="16"/>
          <w:szCs w:val="16"/>
          <w:lang w:eastAsia="es-ES"/>
        </w:rPr>
        <w:t xml:space="preserve">. También podrá oponerse a nuestras comunicaciones comerciales en la misma dirección. Para información adicional puede solicitarla en los mismos medios. Datos de contacto del Delegado de Protección de datos: C/ Salvador Espriu 8, local 1 – 17246 – Santa Cristina d’Aro (Girona) o </w:t>
      </w:r>
      <w:hyperlink r:id="rId7" w:history="1">
        <w:r>
          <w:rPr>
            <w:rStyle w:val="Hipervnculo"/>
            <w:rFonts w:eastAsiaTheme="minorEastAsia" w:cs="Calibri"/>
            <w:noProof/>
            <w:sz w:val="16"/>
            <w:szCs w:val="16"/>
            <w:lang w:eastAsia="es-ES"/>
          </w:rPr>
          <w:t>dpo@laudeconsultoria.com</w:t>
        </w:r>
      </w:hyperlink>
      <w:r>
        <w:rPr>
          <w:rFonts w:eastAsiaTheme="minorEastAsia" w:cs="Calibri"/>
          <w:noProof/>
          <w:sz w:val="16"/>
          <w:szCs w:val="16"/>
          <w:lang w:eastAsia="es-ES"/>
        </w:rPr>
        <w:t xml:space="preserve">. </w:t>
      </w:r>
    </w:p>
    <w:p w14:paraId="1062CE5F" w14:textId="77777777" w:rsidR="00F942DB" w:rsidRDefault="00F942DB" w:rsidP="00F942DB">
      <w:pPr>
        <w:jc w:val="both"/>
        <w:rPr>
          <w:rFonts w:eastAsiaTheme="minorEastAsia" w:cs="Calibri"/>
          <w:noProof/>
          <w:sz w:val="16"/>
          <w:szCs w:val="16"/>
          <w:lang w:eastAsia="es-ES"/>
        </w:rPr>
      </w:pPr>
      <w:r>
        <w:rPr>
          <w:rFonts w:eastAsiaTheme="minorEastAsia" w:cs="Calibri"/>
          <w:noProof/>
          <w:sz w:val="16"/>
          <w:szCs w:val="16"/>
          <w:lang w:eastAsia="es-ES"/>
        </w:rPr>
        <w:t>Este mensaje y sus archivos adjuntos van dirigidos exclusivamente a su destinatario, pudiendo contener información confidencial sometida a secreto profesional. No está permitida su reproducción o distribución sin nuestra autorización expresa. Si usted no es el destinatario final por favor elimínelo e infórmenos por esta vía.</w:t>
      </w:r>
    </w:p>
    <w:p w14:paraId="3993BE7F" w14:textId="77777777" w:rsidR="00F942DB" w:rsidRDefault="00F942DB" w:rsidP="00F942DB">
      <w:pPr>
        <w:jc w:val="both"/>
        <w:rPr>
          <w:rFonts w:eastAsiaTheme="minorEastAsia" w:cs="Calibri"/>
          <w:noProof/>
          <w:sz w:val="16"/>
          <w:szCs w:val="16"/>
          <w:lang w:eastAsia="es-ES"/>
        </w:rPr>
      </w:pPr>
      <w:r>
        <w:rPr>
          <w:rFonts w:eastAsiaTheme="minorEastAsia" w:cs="Calibri"/>
          <w:noProof/>
          <w:sz w:val="16"/>
          <w:szCs w:val="16"/>
          <w:lang w:eastAsia="es-ES"/>
        </w:rPr>
        <w:t xml:space="preserve">Les seves dades estan incorporades a un registre del que és Responsable MEDITRAUMA, SL amb la finalitat de prestar els serveis contractats, atendre la seva sol·licitud i, si és el cas, enviar comunicacions comercials. Podrà exercir els drets d’accés, rectificació, limitació, oposició, portabilitat i supressió, així com accedir a informació addicional sobre el tractament de les seves dades, dirigint-se a la direcció postal C/ Miquel Biada, 119 - 08302 - Mataró o a la direcció de correu electrònic </w:t>
      </w:r>
      <w:hyperlink r:id="rId8" w:history="1">
        <w:r>
          <w:rPr>
            <w:rStyle w:val="Hipervnculo"/>
            <w:rFonts w:eastAsiaTheme="minorEastAsia" w:cs="Calibri"/>
            <w:noProof/>
            <w:sz w:val="16"/>
            <w:szCs w:val="16"/>
            <w:lang w:eastAsia="es-ES"/>
          </w:rPr>
          <w:t>medisalut@meditrauma.com</w:t>
        </w:r>
      </w:hyperlink>
      <w:r>
        <w:rPr>
          <w:rFonts w:eastAsiaTheme="minorEastAsia" w:cs="Calibri"/>
          <w:noProof/>
          <w:sz w:val="16"/>
          <w:szCs w:val="16"/>
          <w:lang w:eastAsia="es-ES"/>
        </w:rPr>
        <w:t xml:space="preserve">. També podeu oposar-vos a les nostres comunicacions comercials en la mateixa adreça. Per a informació addicional podeu sol·licitar-la als mateixos mitjans. Dades de contacte del Delegat de Protecció de dades: C/ Salvador Espriu 8, local 1 – 17246 – Santa Cristina d’Aro (Girona) o </w:t>
      </w:r>
      <w:hyperlink r:id="rId9" w:history="1">
        <w:r>
          <w:rPr>
            <w:rStyle w:val="Hipervnculo"/>
            <w:rFonts w:eastAsiaTheme="minorEastAsia" w:cs="Calibri"/>
            <w:noProof/>
            <w:sz w:val="16"/>
            <w:szCs w:val="16"/>
            <w:lang w:eastAsia="es-ES"/>
          </w:rPr>
          <w:t>dpo@laudeconsultoria.com</w:t>
        </w:r>
      </w:hyperlink>
      <w:r>
        <w:rPr>
          <w:rFonts w:eastAsiaTheme="minorEastAsia" w:cs="Calibri"/>
          <w:noProof/>
          <w:sz w:val="16"/>
          <w:szCs w:val="16"/>
          <w:lang w:eastAsia="es-ES"/>
        </w:rPr>
        <w:t xml:space="preserve">. </w:t>
      </w:r>
    </w:p>
    <w:p w14:paraId="73FFD983" w14:textId="77777777" w:rsidR="00F942DB" w:rsidRDefault="00F942DB" w:rsidP="00F942DB">
      <w:pPr>
        <w:jc w:val="both"/>
        <w:rPr>
          <w:rFonts w:eastAsiaTheme="minorEastAsia" w:cs="Calibri"/>
          <w:noProof/>
          <w:sz w:val="16"/>
          <w:szCs w:val="16"/>
          <w:lang w:eastAsia="es-ES"/>
        </w:rPr>
      </w:pPr>
      <w:r>
        <w:rPr>
          <w:rFonts w:eastAsiaTheme="minorEastAsia" w:cs="Calibri"/>
          <w:noProof/>
          <w:sz w:val="16"/>
          <w:szCs w:val="16"/>
          <w:lang w:eastAsia="es-ES"/>
        </w:rPr>
        <w:t>Aquest missatge i els arxius adjunts van dirigits exclusivament al seu destinatari, i pot contenir informació confidencial sotmesa a secret professional. No està permesa la seva reproducció o distribució sense la nostre autorització expressa. Si vostè no és el destinatari final, si us plau elimineu-lo i informeu-nos per aquesta via.</w:t>
      </w:r>
    </w:p>
    <w:sectPr w:rsidR="00F942DB">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9FA051" w14:textId="77777777" w:rsidR="000B5213" w:rsidRDefault="000B5213">
      <w:pPr>
        <w:spacing w:after="0" w:line="240" w:lineRule="auto"/>
      </w:pPr>
      <w:r>
        <w:separator/>
      </w:r>
    </w:p>
  </w:endnote>
  <w:endnote w:type="continuationSeparator" w:id="0">
    <w:p w14:paraId="692647D8" w14:textId="77777777" w:rsidR="000B5213" w:rsidRDefault="000B5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E13D42" w14:textId="77777777" w:rsidR="000B5213" w:rsidRDefault="000B5213">
      <w:pPr>
        <w:spacing w:after="0" w:line="240" w:lineRule="auto"/>
      </w:pPr>
      <w:r>
        <w:rPr>
          <w:color w:val="000000"/>
        </w:rPr>
        <w:separator/>
      </w:r>
    </w:p>
  </w:footnote>
  <w:footnote w:type="continuationSeparator" w:id="0">
    <w:p w14:paraId="589CE9C4" w14:textId="77777777" w:rsidR="000B5213" w:rsidRDefault="000B521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C67"/>
    <w:rsid w:val="000B5213"/>
    <w:rsid w:val="000D6D56"/>
    <w:rsid w:val="000D6ECD"/>
    <w:rsid w:val="00257AF9"/>
    <w:rsid w:val="003237BB"/>
    <w:rsid w:val="005F0CD6"/>
    <w:rsid w:val="00713C15"/>
    <w:rsid w:val="00C33FB2"/>
    <w:rsid w:val="00DC4C67"/>
    <w:rsid w:val="00F942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E6D69"/>
  <w15:docId w15:val="{1D11767A-F3AD-4EF2-A944-C1A2B290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sz w:val="22"/>
        <w:szCs w:val="22"/>
        <w:lang w:val="es-ES"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F942D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3261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edisalut@meditrauma.com" TargetMode="External"/><Relationship Id="rId3" Type="http://schemas.openxmlformats.org/officeDocument/2006/relationships/webSettings" Target="webSettings.xml"/><Relationship Id="rId7" Type="http://schemas.openxmlformats.org/officeDocument/2006/relationships/hyperlink" Target="mailto:dpo@laudeconsultoria.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edisalut@meditrauma.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dpo@laudeconsultoria.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TMANUEL\Downloads\plantilla%20impagados%20SINDY%202024%20(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plantilla impagados SINDY 2024 (1).dotx</Template>
  <TotalTime>3</TotalTime>
  <Pages>1</Pages>
  <Words>483</Words>
  <Characters>2661</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MDTMANUEL</dc:creator>
  <dc:description/>
  <cp:lastModifiedBy>Manuel Balmaceda</cp:lastModifiedBy>
  <cp:revision>4</cp:revision>
  <dcterms:created xsi:type="dcterms:W3CDTF">2024-09-28T15:10:00Z</dcterms:created>
  <dcterms:modified xsi:type="dcterms:W3CDTF">2024-09-30T08:32:00Z</dcterms:modified>
</cp:coreProperties>
</file>